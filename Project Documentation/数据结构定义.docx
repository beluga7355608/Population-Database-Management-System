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EE77" w14:textId="4A3DAF08" w:rsidR="00107687" w:rsidRDefault="00107687">
      <w:pPr>
        <w:pStyle w:val="ad"/>
        <w:ind w:firstLine="0"/>
        <w:rPr>
          <w:rFonts w:hint="eastAsia"/>
        </w:rPr>
      </w:pPr>
    </w:p>
    <w:p w14:paraId="49F523F2" w14:textId="77777777" w:rsidR="00107687" w:rsidRPr="00072947" w:rsidRDefault="00000000" w:rsidP="00072947">
      <w:pPr>
        <w:pStyle w:val="1"/>
        <w:tabs>
          <w:tab w:val="left" w:pos="432"/>
        </w:tabs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0" w:name="_Toc168837507"/>
      <w:commentRangeStart w:id="1"/>
      <w:r w:rsidRPr="00072947">
        <w:rPr>
          <w:rFonts w:ascii="黑体" w:eastAsia="黑体" w:hAnsi="黑体" w:hint="eastAsia"/>
          <w:b w:val="0"/>
          <w:bCs w:val="0"/>
          <w:sz w:val="30"/>
          <w:szCs w:val="30"/>
        </w:rPr>
        <w:t>接口说明</w:t>
      </w:r>
      <w:bookmarkEnd w:id="0"/>
      <w:commentRangeEnd w:id="1"/>
      <w:r w:rsidR="00723D68" w:rsidRPr="00072947">
        <w:rPr>
          <w:rStyle w:val="a8"/>
          <w:rFonts w:ascii="黑体" w:eastAsia="黑体" w:hAnsi="黑体" w:hint="eastAsia"/>
          <w:b w:val="0"/>
          <w:bCs w:val="0"/>
          <w:i w:val="0"/>
          <w:iCs w:val="0"/>
          <w:color w:val="auto"/>
          <w:sz w:val="30"/>
          <w:szCs w:val="30"/>
        </w:rPr>
        <w:commentReference w:id="1"/>
      </w:r>
    </w:p>
    <w:p w14:paraId="5C70D726" w14:textId="77777777" w:rsidR="00107687" w:rsidRPr="00D94DF7" w:rsidRDefault="00000000" w:rsidP="00D94DF7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2" w:name="_Toc168837508"/>
      <w:r w:rsidRPr="00D94DF7">
        <w:rPr>
          <w:rFonts w:hint="eastAsia"/>
          <w:b w:val="0"/>
          <w:bCs w:val="0"/>
          <w:sz w:val="28"/>
          <w:szCs w:val="28"/>
        </w:rPr>
        <w:t>数据结构定义</w:t>
      </w:r>
      <w:bookmarkEnd w:id="2"/>
    </w:p>
    <w:p w14:paraId="6FFABDA5" w14:textId="266A326F" w:rsidR="00107687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系统常量定义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8709D3" w14:paraId="012FA9F1" w14:textId="77777777" w:rsidTr="008709D3">
        <w:trPr>
          <w:jc w:val="center"/>
        </w:trPr>
        <w:tc>
          <w:tcPr>
            <w:tcW w:w="0" w:type="auto"/>
            <w:vAlign w:val="center"/>
          </w:tcPr>
          <w:p w14:paraId="7F4FCDC2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==================== </w:t>
            </w:r>
            <w:r w:rsidRPr="00E74E7C">
              <w:rPr>
                <w:rFonts w:hint="eastAsia"/>
                <w:i w:val="0"/>
                <w:color w:val="auto"/>
              </w:rPr>
              <w:t>系统通用常量</w:t>
            </w:r>
            <w:r w:rsidRPr="00E74E7C">
              <w:rPr>
                <w:rFonts w:hint="eastAsia"/>
                <w:i w:val="0"/>
                <w:color w:val="auto"/>
              </w:rPr>
              <w:t xml:space="preserve"> ====================</w:t>
            </w:r>
          </w:p>
          <w:p w14:paraId="339590DA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>public static final String SYS_NAME = "</w:t>
            </w:r>
            <w:r w:rsidRPr="00E74E7C">
              <w:rPr>
                <w:rFonts w:hint="eastAsia"/>
                <w:i w:val="0"/>
                <w:color w:val="auto"/>
              </w:rPr>
              <w:t>户籍管理系统</w:t>
            </w:r>
            <w:r w:rsidRPr="00E74E7C">
              <w:rPr>
                <w:rFonts w:hint="eastAsia"/>
                <w:i w:val="0"/>
                <w:color w:val="auto"/>
              </w:rPr>
              <w:t xml:space="preserve"> v1.0";</w:t>
            </w:r>
          </w:p>
          <w:p w14:paraId="0BE2BAF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SYS_MAX_RETRY_LOGIN = 5; // </w:t>
            </w:r>
            <w:r w:rsidRPr="00E74E7C">
              <w:rPr>
                <w:rFonts w:hint="eastAsia"/>
                <w:i w:val="0"/>
                <w:color w:val="auto"/>
              </w:rPr>
              <w:t>登录最大重试次数</w:t>
            </w:r>
          </w:p>
          <w:p w14:paraId="142B38F3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SYS_SESSION_TIMEOUT = 1800; // </w:t>
            </w:r>
            <w:r w:rsidRPr="00E74E7C">
              <w:rPr>
                <w:rFonts w:hint="eastAsia"/>
                <w:i w:val="0"/>
                <w:color w:val="auto"/>
              </w:rPr>
              <w:t>会话超时</w:t>
            </w:r>
            <w:r w:rsidRPr="00E74E7C">
              <w:rPr>
                <w:rFonts w:hint="eastAsia"/>
                <w:i w:val="0"/>
                <w:color w:val="auto"/>
              </w:rPr>
              <w:t>(</w:t>
            </w:r>
            <w:r w:rsidRPr="00E74E7C">
              <w:rPr>
                <w:rFonts w:hint="eastAsia"/>
                <w:i w:val="0"/>
                <w:color w:val="auto"/>
              </w:rPr>
              <w:t>秒</w:t>
            </w:r>
            <w:r w:rsidRPr="00E74E7C">
              <w:rPr>
                <w:rFonts w:hint="eastAsia"/>
                <w:i w:val="0"/>
                <w:color w:val="auto"/>
              </w:rPr>
              <w:t>), 30</w:t>
            </w:r>
            <w:r w:rsidRPr="00E74E7C">
              <w:rPr>
                <w:rFonts w:hint="eastAsia"/>
                <w:i w:val="0"/>
                <w:color w:val="auto"/>
              </w:rPr>
              <w:t>分钟</w:t>
            </w:r>
          </w:p>
          <w:p w14:paraId="593483FD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SYS_PAGE_SIZE_DEFAULT = 20; // </w:t>
            </w:r>
            <w:r w:rsidRPr="00E74E7C">
              <w:rPr>
                <w:rFonts w:hint="eastAsia"/>
                <w:i w:val="0"/>
                <w:color w:val="auto"/>
              </w:rPr>
              <w:t>默认分页条数</w:t>
            </w:r>
          </w:p>
          <w:p w14:paraId="4EB8663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133615A3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==================== </w:t>
            </w:r>
            <w:r w:rsidRPr="00E74E7C">
              <w:rPr>
                <w:rFonts w:hint="eastAsia"/>
                <w:i w:val="0"/>
                <w:color w:val="auto"/>
              </w:rPr>
              <w:t>字段长度常量</w:t>
            </w:r>
            <w:r w:rsidRPr="00E74E7C">
              <w:rPr>
                <w:rFonts w:hint="eastAsia"/>
                <w:i w:val="0"/>
                <w:color w:val="auto"/>
              </w:rPr>
              <w:t xml:space="preserve"> ====================</w:t>
            </w:r>
          </w:p>
          <w:p w14:paraId="1CE8D6E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LEN_USER_ID = 25; // </w:t>
            </w:r>
            <w:r w:rsidRPr="00E74E7C">
              <w:rPr>
                <w:rFonts w:hint="eastAsia"/>
                <w:i w:val="0"/>
                <w:color w:val="auto"/>
              </w:rPr>
              <w:t>用户</w:t>
            </w:r>
            <w:r w:rsidRPr="00E74E7C">
              <w:rPr>
                <w:rFonts w:hint="eastAsia"/>
                <w:i w:val="0"/>
                <w:color w:val="auto"/>
              </w:rPr>
              <w:t>ID</w:t>
            </w:r>
          </w:p>
          <w:p w14:paraId="2B88F060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LEN_USER_NAME = 50; // </w:t>
            </w:r>
            <w:r w:rsidRPr="00E74E7C">
              <w:rPr>
                <w:rFonts w:hint="eastAsia"/>
                <w:i w:val="0"/>
                <w:color w:val="auto"/>
              </w:rPr>
              <w:t>用户姓名</w:t>
            </w:r>
          </w:p>
          <w:p w14:paraId="3F7A5CE8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LEN_PASSWD_MIN = 6; // </w:t>
            </w:r>
            <w:r w:rsidRPr="00E74E7C">
              <w:rPr>
                <w:rFonts w:hint="eastAsia"/>
                <w:i w:val="0"/>
                <w:color w:val="auto"/>
              </w:rPr>
              <w:t>密码最小长度</w:t>
            </w:r>
          </w:p>
          <w:p w14:paraId="544AF570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LEN_PASSWD_MAX = 16; // </w:t>
            </w:r>
            <w:r w:rsidRPr="00E74E7C">
              <w:rPr>
                <w:rFonts w:hint="eastAsia"/>
                <w:i w:val="0"/>
                <w:color w:val="auto"/>
              </w:rPr>
              <w:t>密码最大长度</w:t>
            </w:r>
          </w:p>
          <w:p w14:paraId="5AB6BCA0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LEN_ID_CARD = 18; // </w:t>
            </w:r>
            <w:r w:rsidRPr="00E74E7C">
              <w:rPr>
                <w:rFonts w:hint="eastAsia"/>
                <w:i w:val="0"/>
                <w:color w:val="auto"/>
              </w:rPr>
              <w:t>身份证号</w:t>
            </w:r>
          </w:p>
          <w:p w14:paraId="2F6F3864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LEN_PHONE = 11; // </w:t>
            </w:r>
            <w:r w:rsidRPr="00E74E7C">
              <w:rPr>
                <w:rFonts w:hint="eastAsia"/>
                <w:i w:val="0"/>
                <w:color w:val="auto"/>
              </w:rPr>
              <w:t>手机号</w:t>
            </w:r>
          </w:p>
          <w:p w14:paraId="58D32E3E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LEN_ADDRESS = 200; // </w:t>
            </w:r>
            <w:r w:rsidRPr="00E74E7C">
              <w:rPr>
                <w:rFonts w:hint="eastAsia"/>
                <w:i w:val="0"/>
                <w:color w:val="auto"/>
              </w:rPr>
              <w:t>地址</w:t>
            </w:r>
          </w:p>
          <w:p w14:paraId="38A1D92A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LEN_HUKOU_NO = 20; // </w:t>
            </w:r>
            <w:r w:rsidRPr="00E74E7C">
              <w:rPr>
                <w:rFonts w:hint="eastAsia"/>
                <w:i w:val="0"/>
                <w:color w:val="auto"/>
              </w:rPr>
              <w:t>户口编号</w:t>
            </w:r>
          </w:p>
          <w:p w14:paraId="3414F587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LEN_APPLY_NO = 25; // </w:t>
            </w:r>
            <w:r w:rsidRPr="00E74E7C">
              <w:rPr>
                <w:rFonts w:hint="eastAsia"/>
                <w:i w:val="0"/>
                <w:color w:val="auto"/>
              </w:rPr>
              <w:t>申请单号</w:t>
            </w:r>
          </w:p>
          <w:p w14:paraId="231C0AA5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LEN_CERT_NO = 25; // </w:t>
            </w:r>
            <w:r w:rsidRPr="00E74E7C">
              <w:rPr>
                <w:rFonts w:hint="eastAsia"/>
                <w:i w:val="0"/>
                <w:color w:val="auto"/>
              </w:rPr>
              <w:t>证件编号</w:t>
            </w:r>
          </w:p>
          <w:p w14:paraId="05D1242D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LEN_FILE_PATH = 255; // </w:t>
            </w:r>
            <w:r w:rsidRPr="00E74E7C">
              <w:rPr>
                <w:rFonts w:hint="eastAsia"/>
                <w:i w:val="0"/>
                <w:color w:val="auto"/>
              </w:rPr>
              <w:t>附件路径</w:t>
            </w:r>
          </w:p>
          <w:p w14:paraId="436589B8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LEN_REMARK = 500; // </w:t>
            </w:r>
            <w:r w:rsidRPr="00E74E7C">
              <w:rPr>
                <w:rFonts w:hint="eastAsia"/>
                <w:i w:val="0"/>
                <w:color w:val="auto"/>
              </w:rPr>
              <w:t>备注</w:t>
            </w:r>
            <w:r w:rsidRPr="00E74E7C">
              <w:rPr>
                <w:rFonts w:hint="eastAsia"/>
                <w:i w:val="0"/>
                <w:color w:val="auto"/>
              </w:rPr>
              <w:t>/</w:t>
            </w:r>
            <w:r w:rsidRPr="00E74E7C">
              <w:rPr>
                <w:rFonts w:hint="eastAsia"/>
                <w:i w:val="0"/>
                <w:color w:val="auto"/>
              </w:rPr>
              <w:t>原因</w:t>
            </w:r>
          </w:p>
          <w:p w14:paraId="29613A9A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>public static final int LEN_IP = 45; // IP</w:t>
            </w:r>
            <w:r w:rsidRPr="00E74E7C">
              <w:rPr>
                <w:rFonts w:hint="eastAsia"/>
                <w:i w:val="0"/>
                <w:color w:val="auto"/>
              </w:rPr>
              <w:t>地址</w:t>
            </w:r>
          </w:p>
          <w:p w14:paraId="1211E8DC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541EFB44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==================== </w:t>
            </w:r>
            <w:r w:rsidRPr="00E74E7C">
              <w:rPr>
                <w:rFonts w:hint="eastAsia"/>
                <w:i w:val="0"/>
                <w:color w:val="auto"/>
              </w:rPr>
              <w:t>业务状态码</w:t>
            </w:r>
            <w:r w:rsidRPr="00E74E7C">
              <w:rPr>
                <w:rFonts w:hint="eastAsia"/>
                <w:i w:val="0"/>
                <w:color w:val="auto"/>
              </w:rPr>
              <w:t xml:space="preserve"> ====================</w:t>
            </w:r>
          </w:p>
          <w:p w14:paraId="439A342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</w:t>
            </w:r>
            <w:r w:rsidRPr="00E74E7C">
              <w:rPr>
                <w:rFonts w:hint="eastAsia"/>
                <w:i w:val="0"/>
                <w:color w:val="auto"/>
              </w:rPr>
              <w:t>申请单状态</w:t>
            </w:r>
            <w:r w:rsidRPr="00E74E7C">
              <w:rPr>
                <w:rFonts w:hint="eastAsia"/>
                <w:i w:val="0"/>
                <w:color w:val="auto"/>
              </w:rPr>
              <w:t xml:space="preserve"> -----</w:t>
            </w:r>
          </w:p>
          <w:p w14:paraId="0DCF647C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APPLY_STATUS_PENDING = 0; // </w:t>
            </w:r>
            <w:r w:rsidRPr="00E74E7C">
              <w:rPr>
                <w:rFonts w:hint="eastAsia"/>
                <w:i w:val="0"/>
                <w:color w:val="auto"/>
              </w:rPr>
              <w:t>待审核</w:t>
            </w:r>
          </w:p>
          <w:p w14:paraId="684E91E1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APPLY_STATUS_APPROVED = 1; // </w:t>
            </w:r>
            <w:r w:rsidRPr="00E74E7C">
              <w:rPr>
                <w:rFonts w:hint="eastAsia"/>
                <w:i w:val="0"/>
                <w:color w:val="auto"/>
              </w:rPr>
              <w:t>审核通过</w:t>
            </w:r>
          </w:p>
          <w:p w14:paraId="293F64B8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APPLY_STATUS_REJECTED = 2; // </w:t>
            </w:r>
            <w:r w:rsidRPr="00E74E7C">
              <w:rPr>
                <w:rFonts w:hint="eastAsia"/>
                <w:i w:val="0"/>
                <w:color w:val="auto"/>
              </w:rPr>
              <w:t>审核驳回</w:t>
            </w:r>
          </w:p>
          <w:p w14:paraId="0007A39D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APPLY_STATUS_REVOKED = 3; // </w:t>
            </w:r>
            <w:r w:rsidRPr="00E74E7C">
              <w:rPr>
                <w:rFonts w:hint="eastAsia"/>
                <w:i w:val="0"/>
                <w:color w:val="auto"/>
              </w:rPr>
              <w:t>已撤销</w:t>
            </w:r>
          </w:p>
          <w:p w14:paraId="401C7D6D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APPLY_STATUS_L1_PENDING = 10; // </w:t>
            </w:r>
            <w:r w:rsidRPr="00E74E7C">
              <w:rPr>
                <w:rFonts w:hint="eastAsia"/>
                <w:i w:val="0"/>
                <w:color w:val="auto"/>
              </w:rPr>
              <w:t>一级审批中</w:t>
            </w:r>
          </w:p>
          <w:p w14:paraId="20048BB4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APPLY_STATUS_L2_PENDING = 11; // </w:t>
            </w:r>
            <w:r w:rsidRPr="00E74E7C">
              <w:rPr>
                <w:rFonts w:hint="eastAsia"/>
                <w:i w:val="0"/>
                <w:color w:val="auto"/>
              </w:rPr>
              <w:t>二级审批中</w:t>
            </w:r>
          </w:p>
          <w:p w14:paraId="697035FB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APPLY_STATUS_L3_PENDING = 12; // </w:t>
            </w:r>
            <w:r w:rsidRPr="00E74E7C">
              <w:rPr>
                <w:rFonts w:hint="eastAsia"/>
                <w:i w:val="0"/>
                <w:color w:val="auto"/>
              </w:rPr>
              <w:t>三级审批中</w:t>
            </w:r>
          </w:p>
          <w:p w14:paraId="10D3C3DD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70DBB6B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</w:t>
            </w:r>
            <w:r w:rsidRPr="00E74E7C">
              <w:rPr>
                <w:rFonts w:hint="eastAsia"/>
                <w:i w:val="0"/>
                <w:color w:val="auto"/>
              </w:rPr>
              <w:t>户籍状态</w:t>
            </w:r>
            <w:r w:rsidRPr="00E74E7C">
              <w:rPr>
                <w:rFonts w:hint="eastAsia"/>
                <w:i w:val="0"/>
                <w:color w:val="auto"/>
              </w:rPr>
              <w:t xml:space="preserve"> -----</w:t>
            </w:r>
          </w:p>
          <w:p w14:paraId="54DBD24F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HUKOU_STATUS_ACTIVE = 0; // </w:t>
            </w:r>
            <w:r w:rsidRPr="00E74E7C">
              <w:rPr>
                <w:rFonts w:hint="eastAsia"/>
                <w:i w:val="0"/>
                <w:color w:val="auto"/>
              </w:rPr>
              <w:t>在册</w:t>
            </w:r>
            <w:r w:rsidRPr="00E74E7C">
              <w:rPr>
                <w:rFonts w:hint="eastAsia"/>
                <w:i w:val="0"/>
                <w:color w:val="auto"/>
              </w:rPr>
              <w:t>(</w:t>
            </w:r>
            <w:r w:rsidRPr="00E74E7C">
              <w:rPr>
                <w:rFonts w:hint="eastAsia"/>
                <w:i w:val="0"/>
                <w:color w:val="auto"/>
              </w:rPr>
              <w:t>常住</w:t>
            </w:r>
            <w:r w:rsidRPr="00E74E7C">
              <w:rPr>
                <w:rFonts w:hint="eastAsia"/>
                <w:i w:val="0"/>
                <w:color w:val="auto"/>
              </w:rPr>
              <w:t>)</w:t>
            </w:r>
          </w:p>
          <w:p w14:paraId="102003C2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HUKOU_STATUS_MOVED_OUT = 1; // </w:t>
            </w:r>
            <w:r w:rsidRPr="00E74E7C">
              <w:rPr>
                <w:rFonts w:hint="eastAsia"/>
                <w:i w:val="0"/>
                <w:color w:val="auto"/>
              </w:rPr>
              <w:t>已迁出</w:t>
            </w:r>
          </w:p>
          <w:p w14:paraId="373CE1E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HUKOU_STATUS_ARCHIVED = 2; // </w:t>
            </w:r>
            <w:r w:rsidRPr="00E74E7C">
              <w:rPr>
                <w:rFonts w:hint="eastAsia"/>
                <w:i w:val="0"/>
                <w:color w:val="auto"/>
              </w:rPr>
              <w:t>已归档</w:t>
            </w:r>
          </w:p>
          <w:p w14:paraId="35B305C7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FF1793D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</w:t>
            </w:r>
            <w:r w:rsidRPr="00E74E7C">
              <w:rPr>
                <w:rFonts w:hint="eastAsia"/>
                <w:i w:val="0"/>
                <w:color w:val="auto"/>
              </w:rPr>
              <w:t>流动人口状态</w:t>
            </w:r>
            <w:r w:rsidRPr="00E74E7C">
              <w:rPr>
                <w:rFonts w:hint="eastAsia"/>
                <w:i w:val="0"/>
                <w:color w:val="auto"/>
              </w:rPr>
              <w:t xml:space="preserve"> -----</w:t>
            </w:r>
          </w:p>
          <w:p w14:paraId="5DC4D9BF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FLOAT_STATUS_TEMP = 0; // </w:t>
            </w:r>
            <w:r w:rsidRPr="00E74E7C">
              <w:rPr>
                <w:rFonts w:hint="eastAsia"/>
                <w:i w:val="0"/>
                <w:color w:val="auto"/>
              </w:rPr>
              <w:t>暂住中</w:t>
            </w:r>
          </w:p>
          <w:p w14:paraId="63E26441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FLOAT_STATUS_EXPIRED = 1; // </w:t>
            </w:r>
            <w:r w:rsidRPr="00E74E7C">
              <w:rPr>
                <w:rFonts w:hint="eastAsia"/>
                <w:i w:val="0"/>
                <w:color w:val="auto"/>
              </w:rPr>
              <w:t>已到期</w:t>
            </w:r>
          </w:p>
          <w:p w14:paraId="7F2CF2B8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FLOAT_STATUS_CANCELLED = 2; // </w:t>
            </w:r>
            <w:r w:rsidRPr="00E74E7C">
              <w:rPr>
                <w:rFonts w:hint="eastAsia"/>
                <w:i w:val="0"/>
                <w:color w:val="auto"/>
              </w:rPr>
              <w:t>已注销</w:t>
            </w:r>
          </w:p>
          <w:p w14:paraId="7A686644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12282E6D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</w:t>
            </w:r>
            <w:r w:rsidRPr="00E74E7C">
              <w:rPr>
                <w:rFonts w:hint="eastAsia"/>
                <w:i w:val="0"/>
                <w:color w:val="auto"/>
              </w:rPr>
              <w:t>重点人员管控等级</w:t>
            </w:r>
            <w:r w:rsidRPr="00E74E7C">
              <w:rPr>
                <w:rFonts w:hint="eastAsia"/>
                <w:i w:val="0"/>
                <w:color w:val="auto"/>
              </w:rPr>
              <w:t xml:space="preserve"> -----</w:t>
            </w:r>
          </w:p>
          <w:p w14:paraId="2A89B87B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KEY_LEVEL_NORMAL = 0; // </w:t>
            </w:r>
            <w:r w:rsidRPr="00E74E7C">
              <w:rPr>
                <w:rFonts w:hint="eastAsia"/>
                <w:i w:val="0"/>
                <w:color w:val="auto"/>
              </w:rPr>
              <w:t>普通关注</w:t>
            </w:r>
          </w:p>
          <w:p w14:paraId="007718F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KEY_LEVEL_MEDIUM = 1; // </w:t>
            </w:r>
            <w:r w:rsidRPr="00E74E7C">
              <w:rPr>
                <w:rFonts w:hint="eastAsia"/>
                <w:i w:val="0"/>
                <w:color w:val="auto"/>
              </w:rPr>
              <w:t>中等管控</w:t>
            </w:r>
          </w:p>
          <w:p w14:paraId="74053369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KEY_LEVEL_HIGH = 2; // </w:t>
            </w:r>
            <w:r w:rsidRPr="00E74E7C">
              <w:rPr>
                <w:rFonts w:hint="eastAsia"/>
                <w:i w:val="0"/>
                <w:color w:val="auto"/>
              </w:rPr>
              <w:t>重点管控</w:t>
            </w:r>
          </w:p>
          <w:p w14:paraId="06923D22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333FF547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</w:t>
            </w:r>
            <w:r w:rsidRPr="00E74E7C">
              <w:rPr>
                <w:rFonts w:hint="eastAsia"/>
                <w:i w:val="0"/>
                <w:color w:val="auto"/>
              </w:rPr>
              <w:t>证件状态</w:t>
            </w:r>
            <w:r w:rsidRPr="00E74E7C">
              <w:rPr>
                <w:rFonts w:hint="eastAsia"/>
                <w:i w:val="0"/>
                <w:color w:val="auto"/>
              </w:rPr>
              <w:t xml:space="preserve"> -----</w:t>
            </w:r>
          </w:p>
          <w:p w14:paraId="37B179EA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CERT_STATUS_NORMAL = 0; // </w:t>
            </w:r>
            <w:r w:rsidRPr="00E74E7C">
              <w:rPr>
                <w:rFonts w:hint="eastAsia"/>
                <w:i w:val="0"/>
                <w:color w:val="auto"/>
              </w:rPr>
              <w:t>正常</w:t>
            </w:r>
          </w:p>
          <w:p w14:paraId="2E9EC6AC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CERT_STATUS_LOST = 1; // </w:t>
            </w:r>
            <w:r w:rsidRPr="00E74E7C">
              <w:rPr>
                <w:rFonts w:hint="eastAsia"/>
                <w:i w:val="0"/>
                <w:color w:val="auto"/>
              </w:rPr>
              <w:t>挂失</w:t>
            </w:r>
          </w:p>
          <w:p w14:paraId="1C3884F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CERT_STATUS_REPLACING = 2; // </w:t>
            </w:r>
            <w:r w:rsidRPr="00E74E7C">
              <w:rPr>
                <w:rFonts w:hint="eastAsia"/>
                <w:i w:val="0"/>
                <w:color w:val="auto"/>
              </w:rPr>
              <w:t>补办中</w:t>
            </w:r>
          </w:p>
          <w:p w14:paraId="3F5187FE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CERT_STATUS_CANCELLED = 3; // </w:t>
            </w:r>
            <w:r w:rsidRPr="00E74E7C">
              <w:rPr>
                <w:rFonts w:hint="eastAsia"/>
                <w:i w:val="0"/>
                <w:color w:val="auto"/>
              </w:rPr>
              <w:t>已作废</w:t>
            </w:r>
          </w:p>
          <w:p w14:paraId="35DADEB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CERT_STATUS_RECEIVED = 4; // </w:t>
            </w:r>
            <w:r w:rsidRPr="00E74E7C">
              <w:rPr>
                <w:rFonts w:hint="eastAsia"/>
                <w:i w:val="0"/>
                <w:color w:val="auto"/>
              </w:rPr>
              <w:t>已领取</w:t>
            </w:r>
          </w:p>
          <w:p w14:paraId="289EB1E1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6B1ABC55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</w:t>
            </w:r>
            <w:r w:rsidRPr="00E74E7C">
              <w:rPr>
                <w:rFonts w:hint="eastAsia"/>
                <w:i w:val="0"/>
                <w:color w:val="auto"/>
              </w:rPr>
              <w:t>用户登录状态</w:t>
            </w:r>
            <w:r w:rsidRPr="00E74E7C">
              <w:rPr>
                <w:rFonts w:hint="eastAsia"/>
                <w:i w:val="0"/>
                <w:color w:val="auto"/>
              </w:rPr>
              <w:t xml:space="preserve"> -----</w:t>
            </w:r>
          </w:p>
          <w:p w14:paraId="7BB80089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USER_STATE_OFFLINE = 0; // </w:t>
            </w:r>
            <w:r w:rsidRPr="00E74E7C">
              <w:rPr>
                <w:rFonts w:hint="eastAsia"/>
                <w:i w:val="0"/>
                <w:color w:val="auto"/>
              </w:rPr>
              <w:t>离线</w:t>
            </w:r>
          </w:p>
          <w:p w14:paraId="5CF98B1E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USER_STATE_ONLINE = 1; // </w:t>
            </w:r>
            <w:r w:rsidRPr="00E74E7C">
              <w:rPr>
                <w:rFonts w:hint="eastAsia"/>
                <w:i w:val="0"/>
                <w:color w:val="auto"/>
              </w:rPr>
              <w:t>在线</w:t>
            </w:r>
          </w:p>
          <w:p w14:paraId="6C5AE7C5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USER_STATE_LOCKED = 2; // </w:t>
            </w:r>
            <w:r w:rsidRPr="00E74E7C">
              <w:rPr>
                <w:rFonts w:hint="eastAsia"/>
                <w:i w:val="0"/>
                <w:color w:val="auto"/>
              </w:rPr>
              <w:t>已锁定</w:t>
            </w:r>
          </w:p>
          <w:p w14:paraId="767A63A7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504DFDDF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</w:t>
            </w:r>
            <w:r w:rsidRPr="00E74E7C">
              <w:rPr>
                <w:rFonts w:hint="eastAsia"/>
                <w:i w:val="0"/>
                <w:color w:val="auto"/>
              </w:rPr>
              <w:t>审批结果</w:t>
            </w:r>
            <w:r w:rsidRPr="00E74E7C">
              <w:rPr>
                <w:rFonts w:hint="eastAsia"/>
                <w:i w:val="0"/>
                <w:color w:val="auto"/>
              </w:rPr>
              <w:t xml:space="preserve"> -----</w:t>
            </w:r>
          </w:p>
          <w:p w14:paraId="5B1125C2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APPROVAL_PASS = 1; // </w:t>
            </w:r>
            <w:r w:rsidRPr="00E74E7C">
              <w:rPr>
                <w:rFonts w:hint="eastAsia"/>
                <w:i w:val="0"/>
                <w:color w:val="auto"/>
              </w:rPr>
              <w:t>通过</w:t>
            </w:r>
          </w:p>
          <w:p w14:paraId="3BE263D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APPROVAL_REJECT = 0; // </w:t>
            </w:r>
            <w:r w:rsidRPr="00E74E7C">
              <w:rPr>
                <w:rFonts w:hint="eastAsia"/>
                <w:i w:val="0"/>
                <w:color w:val="auto"/>
              </w:rPr>
              <w:t>驳回</w:t>
            </w:r>
          </w:p>
          <w:p w14:paraId="771CD2D8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7D19AF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</w:t>
            </w:r>
            <w:r w:rsidRPr="00E74E7C">
              <w:rPr>
                <w:rFonts w:hint="eastAsia"/>
                <w:i w:val="0"/>
                <w:color w:val="auto"/>
              </w:rPr>
              <w:t>操作类型</w:t>
            </w:r>
            <w:r w:rsidRPr="00E74E7C">
              <w:rPr>
                <w:rFonts w:hint="eastAsia"/>
                <w:i w:val="0"/>
                <w:color w:val="auto"/>
              </w:rPr>
              <w:t>(</w:t>
            </w:r>
            <w:r w:rsidRPr="00E74E7C">
              <w:rPr>
                <w:rFonts w:hint="eastAsia"/>
                <w:i w:val="0"/>
                <w:color w:val="auto"/>
              </w:rPr>
              <w:t>日志</w:t>
            </w:r>
            <w:r w:rsidRPr="00E74E7C">
              <w:rPr>
                <w:rFonts w:hint="eastAsia"/>
                <w:i w:val="0"/>
                <w:color w:val="auto"/>
              </w:rPr>
              <w:t>) -----</w:t>
            </w:r>
          </w:p>
          <w:p w14:paraId="2F3297D3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OP_TYPE_LOGIN = 1; // </w:t>
            </w:r>
            <w:r w:rsidRPr="00E74E7C">
              <w:rPr>
                <w:rFonts w:hint="eastAsia"/>
                <w:i w:val="0"/>
                <w:color w:val="auto"/>
              </w:rPr>
              <w:t>登录</w:t>
            </w:r>
          </w:p>
          <w:p w14:paraId="42F745EE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OP_TYPE_LOGOUT = 2; // </w:t>
            </w:r>
            <w:r w:rsidRPr="00E74E7C">
              <w:rPr>
                <w:rFonts w:hint="eastAsia"/>
                <w:i w:val="0"/>
                <w:color w:val="auto"/>
              </w:rPr>
              <w:t>登出</w:t>
            </w:r>
          </w:p>
          <w:p w14:paraId="234291DB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OP_TYPE_INSERT = 3; // </w:t>
            </w:r>
            <w:r w:rsidRPr="00E74E7C">
              <w:rPr>
                <w:rFonts w:hint="eastAsia"/>
                <w:i w:val="0"/>
                <w:color w:val="auto"/>
              </w:rPr>
              <w:t>新增</w:t>
            </w:r>
          </w:p>
          <w:p w14:paraId="4BE24298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OP_TYPE_UPDATE = 4; // </w:t>
            </w:r>
            <w:r w:rsidRPr="00E74E7C">
              <w:rPr>
                <w:rFonts w:hint="eastAsia"/>
                <w:i w:val="0"/>
                <w:color w:val="auto"/>
              </w:rPr>
              <w:t>修改</w:t>
            </w:r>
          </w:p>
          <w:p w14:paraId="4221985C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OP_TYPE_APPROVE = 5; // </w:t>
            </w:r>
            <w:r w:rsidRPr="00E74E7C">
              <w:rPr>
                <w:rFonts w:hint="eastAsia"/>
                <w:i w:val="0"/>
                <w:color w:val="auto"/>
              </w:rPr>
              <w:t>审批</w:t>
            </w:r>
          </w:p>
          <w:p w14:paraId="1DDEE4C7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OP_TYPE_REVOKE = 6; // </w:t>
            </w:r>
            <w:r w:rsidRPr="00E74E7C">
              <w:rPr>
                <w:rFonts w:hint="eastAsia"/>
                <w:i w:val="0"/>
                <w:color w:val="auto"/>
              </w:rPr>
              <w:t>撤销</w:t>
            </w:r>
          </w:p>
          <w:p w14:paraId="0AFB7A97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OP_TYPE_EXPORT = 7; // </w:t>
            </w:r>
            <w:r w:rsidRPr="00E74E7C">
              <w:rPr>
                <w:rFonts w:hint="eastAsia"/>
                <w:i w:val="0"/>
                <w:color w:val="auto"/>
              </w:rPr>
              <w:t>导出</w:t>
            </w:r>
          </w:p>
          <w:p w14:paraId="6C9AB397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int OP_TYPE_ARCHIVE = 8; // </w:t>
            </w:r>
            <w:r w:rsidRPr="00E74E7C">
              <w:rPr>
                <w:rFonts w:hint="eastAsia"/>
                <w:i w:val="0"/>
                <w:color w:val="auto"/>
              </w:rPr>
              <w:t>归档</w:t>
            </w:r>
          </w:p>
          <w:p w14:paraId="05E8A5AA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49281D5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// ----- Redis Key </w:t>
            </w:r>
            <w:r w:rsidRPr="00E74E7C">
              <w:rPr>
                <w:rFonts w:hint="eastAsia"/>
                <w:i w:val="0"/>
                <w:color w:val="auto"/>
              </w:rPr>
              <w:t>前缀</w:t>
            </w:r>
            <w:r w:rsidRPr="00E74E7C">
              <w:rPr>
                <w:rFonts w:hint="eastAsia"/>
                <w:i w:val="0"/>
                <w:color w:val="auto"/>
              </w:rPr>
              <w:t xml:space="preserve"> -----</w:t>
            </w:r>
          </w:p>
          <w:p w14:paraId="22FA3706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String REDIS_PREFIX_SESSION = "session:"; // </w:t>
            </w:r>
            <w:r w:rsidRPr="00E74E7C">
              <w:rPr>
                <w:rFonts w:hint="eastAsia"/>
                <w:i w:val="0"/>
                <w:color w:val="auto"/>
              </w:rPr>
              <w:t>会话缓存</w:t>
            </w:r>
          </w:p>
          <w:p w14:paraId="741D9F4B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i w:val="0"/>
                <w:color w:val="auto"/>
              </w:rPr>
            </w:pPr>
            <w:r w:rsidRPr="00E74E7C">
              <w:rPr>
                <w:i w:val="0"/>
                <w:color w:val="auto"/>
              </w:rPr>
              <w:t>public static final String REDIS_PREFIX_TOKEN = "token:"; // Token</w:t>
            </w:r>
          </w:p>
          <w:p w14:paraId="2F74F057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String REDIS_PREFIX_PERM = "perm:"; // </w:t>
            </w:r>
            <w:r w:rsidRPr="00E74E7C">
              <w:rPr>
                <w:rFonts w:hint="eastAsia"/>
                <w:i w:val="0"/>
                <w:color w:val="auto"/>
              </w:rPr>
              <w:t>权限菜单</w:t>
            </w:r>
          </w:p>
          <w:p w14:paraId="34350941" w14:textId="77777777" w:rsidR="00E74E7C" w:rsidRPr="00E74E7C" w:rsidRDefault="00E74E7C" w:rsidP="00E74E7C">
            <w:pPr>
              <w:pStyle w:val="aa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E74E7C">
              <w:rPr>
                <w:rFonts w:hint="eastAsia"/>
                <w:i w:val="0"/>
                <w:color w:val="auto"/>
              </w:rPr>
              <w:t xml:space="preserve">public static final String REDIS_PREFIX_LOCK = "lock:"; // </w:t>
            </w:r>
            <w:r w:rsidRPr="00E74E7C">
              <w:rPr>
                <w:rFonts w:hint="eastAsia"/>
                <w:i w:val="0"/>
                <w:color w:val="auto"/>
              </w:rPr>
              <w:t>账号锁定</w:t>
            </w:r>
          </w:p>
          <w:p w14:paraId="079BDB10" w14:textId="1A3BB307" w:rsidR="008709D3" w:rsidRPr="008709D3" w:rsidRDefault="008709D3" w:rsidP="008709D3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</w:p>
        </w:tc>
      </w:tr>
    </w:tbl>
    <w:p w14:paraId="1DEF2B0E" w14:textId="1D705954" w:rsidR="00107687" w:rsidRDefault="00107687" w:rsidP="008709D3">
      <w:pPr>
        <w:pStyle w:val="aa"/>
        <w:ind w:firstLine="0"/>
        <w:jc w:val="center"/>
        <w:rPr>
          <w:i w:val="0"/>
          <w:color w:val="000000"/>
          <w:kern w:val="0"/>
          <w:szCs w:val="21"/>
        </w:rPr>
      </w:pPr>
    </w:p>
    <w:p w14:paraId="44BC446A" w14:textId="1A65C731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登录模块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60503D61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【用户实体 — 系统操作人员基础信息表】</w:t>
              <w:br/>
              <w:t>@Data</w:t>
              <w:br/>
              <w:t>@Entity</w:t>
              <w:br/>
              <w:t>@Table(name = "t_user")</w:t>
              <w:br/>
              <w:t>public class stUSER {</w:t>
              <w:br/>
              <w:br/>
              <w:t xml:space="preserve">    @Column(name = "user_id", length = LEN_USER_ID)</w:t>
              <w:br/>
              <w:t xml:space="preserve">    private String userID; // 用户ID(主键)</w:t>
              <w:br/>
              <w:t xml:space="preserve">    @Column(name = "user_name", length = LEN_USER_NAME)</w:t>
              <w:br/>
              <w:t xml:space="preserve">    private String userName; // 用户姓名</w:t>
              <w:br/>
              <w:t xml:space="preserve">    @Column(name = "passwd", length = LEN_PASSWD_MAX)</w:t>
              <w:br/>
              <w:t xml:space="preserve">    private String passwd; // 加密密码</w:t>
              <w:br/>
              <w:t xml:space="preserve">    @Column(name = "phone", length = LEN_PHONE)</w:t>
              <w:br/>
              <w:t xml:space="preserve">    private String phone; // 手机号</w:t>
              <w:br/>
              <w:t xml:space="preserve">    @Column(name = "id_card", length = LEN_ID_CARD)</w:t>
              <w:br/>
              <w:t xml:space="preserve">    private String idCard; // 身份证号</w:t>
              <w:br/>
              <w:t xml:space="preserve">    @Column(name = "role")</w:t>
              <w:br/>
              <w:t xml:space="preserve">    private Integer role; // 角色: 0-管理员 1-工作人员 2-审核 3-网格</w:t>
              <w:br/>
              <w:t xml:space="preserve">    @Column(name = "state")</w:t>
              <w:br/>
              <w:t xml:space="preserve">    private Integer state; // 状态: 0-离线 1-在线 2-锁定</w:t>
              <w:br/>
              <w:t xml:space="preserve">    @Column(name = "retry_count")</w:t>
              <w:br/>
              <w:t xml:space="preserve">    private Integer retryCount; // 连续登录失败次数</w:t>
              <w:br/>
              <w:t xml:space="preserve">    @Column(name = "last_login_time", length = 20)</w:t>
              <w:br/>
              <w:t xml:space="preserve">    private String lastLoginTime; // 最后登录时间</w:t>
              <w:br/>
              <w:t xml:space="preserve">    @Column(name = "last_login_ip", length = LEN_IP)</w:t>
              <w:br/>
              <w:t xml:space="preserve">    private String lastLoginIP; // 最后登录IP</w:t>
              <w:br/>
              <w:t xml:space="preserve">    @Column(name = "create_time", length = 20)</w:t>
              <w:br/>
              <w:t xml:space="preserve">    private String createTime; // 创建时间</w:t>
              <w:br/>
              <w:t>// ========== 业务方法 ==========</w:t>
              <w:br/>
              <w:t xml:space="preserve">    public stLoginResp login(stLoginReq req);     // 用户登录</w:t>
              <w:br/>
              <w:t xml:space="preserve">    public void logout();                          // 用户登出</w:t>
              <w:br/>
              <w:t xml:space="preserve">    public int changePwd(stChgPwdReq req);        // 修改密码</w:t>
              <w:br/>
              <w:t>}</w:t>
              <w:br/>
              <w:br/>
              <w:t>【登录请求与响应 — 前后端交互数据结构】</w:t>
              <w:br/>
              <w:t>@Data</w:t>
              <w:br/>
              <w:t>@Entity</w:t>
              <w:br/>
              <w:t>@Table(name = "t_login_req")</w:t>
              <w:br/>
              <w:t>public class stLOGIN_REQ {</w:t>
              <w:br/>
              <w:br/>
              <w:t xml:space="preserve">    @Column(name = "account", length = LEN_USER_ID)</w:t>
              <w:br/>
              <w:t xml:space="preserve">    private String account; // 账号</w:t>
              <w:br/>
              <w:t xml:space="preserve">    @Column(name = "passwd", length = LEN_PASSWD_MAX)</w:t>
              <w:br/>
              <w:t xml:space="preserve">    private String passwd; // 密码</w:t>
              <w:br/>
              <w:t xml:space="preserve">    @Column(name = "remember")</w:t>
              <w:br/>
              <w:t xml:space="preserve">    private Integer remember; // 记住登录: 0-否 1-是</w:t>
              <w:br/>
              <w:t xml:space="preserve">    @Column(name = "client_ip", length = LEN_IP)</w:t>
              <w:br/>
              <w:t xml:space="preserve">    private String clientIP; // 客户端IP</w:t>
              <w:br/>
              <w:t>}</w:t>
              <w:br/>
              <w:br/>
              <w:t>@Data</w:t>
              <w:br/>
              <w:t>@Entity</w:t>
              <w:br/>
              <w:t>@Table(name = "t_login_resp")</w:t>
              <w:br/>
              <w:t>public class stLOGIN_RESP {</w:t>
              <w:br/>
              <w:br/>
              <w:t xml:space="preserve">    @Column(name = "ret_code")</w:t>
              <w:br/>
              <w:t xml:space="preserve">    private Integer retCode; // 返回码: 0-成功</w:t>
              <w:br/>
              <w:t xml:space="preserve">    @Column(name = "ret_msg", length = 200)</w:t>
              <w:br/>
              <w:t xml:space="preserve">    private String retMsg; // 返回消息</w:t>
              <w:br/>
              <w:t xml:space="preserve">    @Column(name = "token", length = 64)</w:t>
              <w:br/>
              <w:t xml:space="preserve">    private String token; // 会话Token</w:t>
              <w:br/>
              <w:t xml:space="preserve">    @Column(name = "user_id", length = LEN_USER_ID)</w:t>
              <w:br/>
              <w:t xml:space="preserve">    private String userID; // 用户ID</w:t>
              <w:br/>
              <w:t xml:space="preserve">    @Column(name = "user_name", length = LEN_USER_NAME)</w:t>
              <w:br/>
              <w:t xml:space="preserve">    private String userName; // 用户姓名</w:t>
              <w:br/>
              <w:t xml:space="preserve">    @Column(name = "role")</w:t>
              <w:br/>
              <w:t xml:space="preserve">    private Integer role; // 角色</w:t>
              <w:br/>
              <w:t xml:space="preserve">    @Column(name = "menu_list", columnDefinition = "TEXT")</w:t>
              <w:br/>
              <w:t xml:space="preserve">    private String menuList; // 权限菜单JSON</w:t>
              <w:br/>
              <w:t>}</w:t>
              <w:br/>
              <w:br/>
              <w:t>【角色枚举与密码修改】</w:t>
              <w:br/>
              <w:t>@Data</w:t>
              <w:br/>
              <w:t>@Entity</w:t>
              <w:br/>
              <w:t>@Table(name = "t_chg_pwd_req")</w:t>
              <w:br/>
              <w:t>public class stCHG_PWD_REQ {</w:t>
              <w:br/>
              <w:br/>
              <w:t xml:space="preserve">    @Column(name = "user_id", length = LEN_USER_ID)</w:t>
              <w:br/>
              <w:t xml:space="preserve">    private String userID; // 用户ID</w:t>
              <w:br/>
              <w:t xml:space="preserve">    @Column(name = "old_passwd", length = LEN_PASSWD_MAX)</w:t>
              <w:br/>
              <w:t xml:space="preserve">    private String oldPasswd; // 原密码</w:t>
              <w:br/>
              <w:t xml:space="preserve">    @Column(name = "new_passwd", length = LEN_PASSWD_MAX)</w:t>
              <w:br/>
              <w:t xml:space="preserve">    private String newPasswd; // 新密码</w:t>
              <w:br/>
              <w:t>}</w:t>
              <w:br/>
              <w:br/>
              <w:t>public enum eROLE {</w:t>
              <w:br/>
              <w:br/>
              <w:t xml:space="preserve">    ROLE_ADMIN(0, "系统管理员"),</w:t>
              <w:br/>
              <w:t xml:space="preserve">    ROLE_OPERATOR(1, "户籍工作人员"),</w:t>
              <w:br/>
              <w:t xml:space="preserve">    ROLE_REVIEWER(2, "审核人员"),</w:t>
              <w:br/>
              <w:t xml:space="preserve">    ROLE_GRID(3, "网格员/民警");</w:t>
              <w:br/>
              <w:t>}</w:t>
            </w:r>
          </w:p>
        </w:tc>
      </w:tr>
    </w:tbl>
    <w:p w14:paraId="539E5F01" w14:textId="71D4EB0F" w:rsidR="00E74E7C" w:rsidRDefault="00E74E7C" w:rsidP="00E74E7C">
      <w:pPr>
        <w:pStyle w:val="aa"/>
        <w:ind w:firstLine="0"/>
        <w:rPr>
          <w:rFonts w:hint="eastAsia"/>
          <w:i w:val="0"/>
          <w:color w:val="000000"/>
          <w:kern w:val="0"/>
          <w:szCs w:val="21"/>
        </w:rPr>
      </w:pPr>
    </w:p>
    <w:p w14:paraId="1136288D" w14:textId="123211DA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i/>
          <w:iCs/>
          <w:sz w:val="24"/>
          <w:szCs w:val="24"/>
        </w:rPr>
      </w:pPr>
      <w:r w:rsidRPr="009B3287">
        <w:rPr>
          <w:rFonts w:ascii="黑体" w:eastAsia="黑体" w:hAnsi="黑体"/>
          <w:b w:val="0"/>
          <w:bCs w:val="0"/>
          <w:sz w:val="24"/>
          <w:szCs w:val="24"/>
        </w:rPr>
        <w:t>家庭户口立户模块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5FF68847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【家庭户口实体 — 户口档案主表】</w:t>
              <w:br/>
              <w:t>@Data</w:t>
              <w:br/>
              <w:t>@Entity</w:t>
              <w:br/>
              <w:t>@Table(name = "t_household")</w:t>
              <w:br/>
              <w:t>public class stHOUSEHOLD {</w:t>
              <w:br/>
              <w:br/>
              <w:t xml:space="preserve">    @Column(name = "hukou_no", length = LEN_HUKOU_NO)</w:t>
              <w:br/>
              <w:t xml:space="preserve">    private String hukouNo; // 户口编号(主键, 地区代码+年份+流水号)</w:t>
              <w:br/>
              <w:t xml:space="preserve">    @Column(name = "apply_no", length = LEN_APPLY_NO)</w:t>
              <w:br/>
              <w:t xml:space="preserve">    private String applyNo; // 申请单号(唯一)</w:t>
              <w:br/>
              <w:t xml:space="preserve">    @Column(name = "householder_name", length = LEN_USER_NAME)</w:t>
              <w:br/>
              <w:t xml:space="preserve">    private String householderName; // 户主姓名</w:t>
              <w:br/>
              <w:t xml:space="preserve">    @Column(name = "householder_id", length = LEN_ID_CARD)</w:t>
              <w:br/>
              <w:t xml:space="preserve">    private String householderID; // 户主身份证号</w:t>
              <w:br/>
              <w:t xml:space="preserve">    @Column(name = "address", length = LEN_ADDRESS)</w:t>
              <w:br/>
              <w:t xml:space="preserve">    private String address; // 户籍地址</w:t>
              <w:br/>
              <w:t xml:space="preserve">    @Column(name = "reason", length = LEN_REMARK)</w:t>
              <w:br/>
              <w:t xml:space="preserve">    private String reason; // 立户原因</w:t>
              <w:br/>
              <w:t xml:space="preserve">    @Column(name = "apply_date", length = 20)</w:t>
              <w:br/>
              <w:t xml:space="preserve">    private String applyDate; // 申请日期</w:t>
              <w:br/>
              <w:t xml:space="preserve">    @Column(name = "operator_id", length = LEN_USER_ID)</w:t>
              <w:br/>
              <w:t xml:space="preserve">    private String operatorID; // 经办人ID</w:t>
              <w:br/>
              <w:t xml:space="preserve">    @Column(name = "status")</w:t>
              <w:br/>
              <w:t xml:space="preserve">    private Integer status; // 状态: 0-待审核 1-已立户 2-驳回 3-注销</w:t>
              <w:br/>
              <w:t xml:space="preserve">    @Column(name = "reject_reason", length = LEN_REMARK)</w:t>
              <w:br/>
              <w:t xml:space="preserve">    private String rejectReason; // 驳回原因</w:t>
              <w:br/>
              <w:t xml:space="preserve">    @Column(name = "create_time", length = 20)</w:t>
              <w:br/>
              <w:t xml:space="preserve">    private String createTime; // 创建时间</w:t>
              <w:br/>
              <w:t xml:space="preserve">    @Column(name = "update_time", length = 20)</w:t>
              <w:br/>
              <w:t xml:space="preserve">    private String updateTime; // 最后更新</w:t>
              <w:br/>
              <w:t>// ========== 业务方法 ==========</w:t>
              <w:br/>
              <w:t xml:space="preserve">    public int apply();                            // 提交立户申请</w:t>
              <w:br/>
              <w:t xml:space="preserve">    public int audit(stAuditReq req);              // 审核户口</w:t>
              <w:br/>
              <w:t>}</w:t>
              <w:br/>
              <w:br/>
              <w:t>【家庭成员实体 — 户口下人员明细表】</w:t>
              <w:br/>
              <w:t>@Data</w:t>
              <w:br/>
              <w:t>@Entity</w:t>
              <w:br/>
              <w:t>@Table(name = "t_household_member")</w:t>
              <w:br/>
              <w:t>public class stHOUSEHOLD_MEMBER {</w:t>
              <w:br/>
              <w:br/>
              <w:t xml:space="preserve">    @Column(name = "member_id", length = LEN_ID_CARD)</w:t>
              <w:br/>
              <w:t xml:space="preserve">    private String memberID; // 成员身份证号(主键)</w:t>
              <w:br/>
              <w:t xml:space="preserve">    @Column(name = "hukou_no", length = LEN_HUKOU_NO)</w:t>
              <w:br/>
              <w:t xml:space="preserve">    private String hukouNo; // 所属户口编号(外键)</w:t>
              <w:br/>
              <w:t xml:space="preserve">    @Column(name = "name", length = LEN_USER_NAME)</w:t>
              <w:br/>
              <w:t xml:space="preserve">    private String name; // 姓名</w:t>
              <w:br/>
              <w:t xml:space="preserve">    @Column(name = "gender")</w:t>
              <w:br/>
              <w:t xml:space="preserve">    private Integer gender; // 性别: 0-男 1-女</w:t>
              <w:br/>
              <w:t xml:space="preserve">    @Column(name = "birth_date")</w:t>
              <w:br/>
              <w:t xml:space="preserve">    private Date birthDate; // 出生日期</w:t>
              <w:br/>
              <w:t xml:space="preserve">    @Column(name = "relation", length = 20)</w:t>
              <w:br/>
              <w:t xml:space="preserve">    private String relation; // 与户主关系</w:t>
              <w:br/>
              <w:t xml:space="preserve">    @Column(name = "phone", length = LEN_PHONE)</w:t>
              <w:br/>
              <w:t xml:space="preserve">    private String phone; // 联系电话</w:t>
              <w:br/>
              <w:t xml:space="preserve">    @Column(name = "occupation", length = 50)</w:t>
              <w:br/>
              <w:t xml:space="preserve">    private String occupation; // 职业</w:t>
              <w:br/>
              <w:t xml:space="preserve">    @Column(name = "create_time", length = 20)</w:t>
              <w:br/>
              <w:t xml:space="preserve">    private String createTime; // 创建时间</w:t>
              <w:br/>
              <w:t>// ========== 业务方法 ==========</w:t>
              <w:br/>
              <w:t xml:space="preserve">    public int addMember();                        // 添加成员</w:t>
              <w:br/>
              <w:t xml:space="preserve">    public int removeMember();                     // 移除成员</w:t>
              <w:br/>
              <w:t>}</w:t>
              <w:br/>
              <w:br/>
              <w:t>【审核请求与操作日志】</w:t>
              <w:br/>
              <w:t>@Data</w:t>
              <w:br/>
              <w:t>@Entity</w:t>
              <w:br/>
              <w:t>@Table(name = "t_audit_req")</w:t>
              <w:br/>
              <w:t>public class stAUDIT_REQ {</w:t>
              <w:br/>
              <w:br/>
              <w:t xml:space="preserve">    @Column(name = "apply_no", length = LEN_APPLY_NO)</w:t>
              <w:br/>
              <w:t xml:space="preserve">    private String applyNo; // 申请单号</w:t>
              <w:br/>
              <w:t xml:space="preserve">    @Column(name = "result")</w:t>
              <w:br/>
              <w:t xml:space="preserve">    private Integer result; // 审核结果: 1-通过 0-驳回</w:t>
              <w:br/>
              <w:t xml:space="preserve">    @Column(name = "opinion", length = LEN_REMARK)</w:t>
              <w:br/>
              <w:t xml:space="preserve">    private String opinion; // 审批意见</w:t>
              <w:br/>
              <w:t xml:space="preserve">    @Column(name = "auditor_id", length = LEN_USER_ID)</w:t>
              <w:br/>
              <w:t xml:space="preserve">    private String auditorID; // 审核人ID</w:t>
              <w:br/>
              <w:t xml:space="preserve">    @Column(name = "audit_time", length = 20)</w:t>
              <w:br/>
              <w:t xml:space="preserve">    private String auditTime; // 审核时间</w:t>
              <w:br/>
              <w:t>}</w:t>
              <w:br/>
              <w:br/>
              <w:t>@Data</w:t>
              <w:br/>
              <w:t>@Entity</w:t>
              <w:br/>
              <w:t>@Table(name = "t_hukou_log")</w:t>
              <w:br/>
              <w:t>public class stHUKOU_LOG {</w:t>
              <w:br/>
              <w:br/>
              <w:t xml:space="preserve">    @Column(name = "log_id", length = 25)</w:t>
              <w:br/>
              <w:t xml:space="preserve">    private String logID; // 日志ID</w:t>
              <w:br/>
              <w:t xml:space="preserve">    @Column(name = "hukou_no", length = LEN_HUKOU_NO)</w:t>
              <w:br/>
              <w:t xml:space="preserve">    private String hukouNo; // 户口编号</w:t>
              <w:br/>
              <w:t xml:space="preserve">    @Column(name = "op_type")</w:t>
              <w:br/>
              <w:t xml:space="preserve">    private Integer opType; // 操作类型</w:t>
              <w:br/>
              <w:t xml:space="preserve">    @Column(name = "operator_id", length = LEN_USER_ID)</w:t>
              <w:br/>
              <w:t xml:space="preserve">    private String operatorID; // 操作人ID</w:t>
              <w:br/>
              <w:t xml:space="preserve">    @Column(name = "op_content", length = LEN_REMARK)</w:t>
              <w:br/>
              <w:t xml:space="preserve">    private String opContent; // 操作内容</w:t>
              <w:br/>
              <w:t xml:space="preserve">    @Column(name = "op_time", length = 20)</w:t>
              <w:br/>
              <w:t xml:space="preserve">    private String opTime; // 操作时间</w:t>
              <w:br/>
              <w:t>}</w:t>
              <w:br/>
            </w:r>
          </w:p>
        </w:tc>
      </w:tr>
    </w:tbl>
    <w:p w14:paraId="07A335AF" w14:textId="77777777" w:rsidR="00E8227D" w:rsidRDefault="00E8227D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63F5049E" w14:textId="5C667812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常住人口管理模块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3BAD26D6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【常住人口实体 — 系统核心数据主表】</w:t>
              <w:br/>
              <w:t>@Data</w:t>
              <w:br/>
              <w:t>@Entity</w:t>
              <w:br/>
              <w:t>@Table(name = "t_resident")</w:t>
              <w:br/>
              <w:t>public class stRESIDENT {</w:t>
              <w:br/>
              <w:br/>
              <w:t xml:space="preserve">    @Column(name = "id_card", length = LEN_ID_CARD)</w:t>
              <w:br/>
              <w:t xml:space="preserve">    private String idCard; // 身份证号(主键)</w:t>
              <w:br/>
              <w:t xml:space="preserve">    @Column(name = "name", length = LEN_USER_NAME)</w:t>
              <w:br/>
              <w:t xml:space="preserve">    private String name; // 姓名</w:t>
              <w:br/>
              <w:t xml:space="preserve">    @Column(name = "gender")</w:t>
              <w:br/>
              <w:t xml:space="preserve">    private Integer gender; // 性别: 0-男 1-女</w:t>
              <w:br/>
              <w:t xml:space="preserve">    @Column(name = "birth_date", length = 20)</w:t>
              <w:br/>
              <w:t xml:space="preserve">    private String birthDate; // 出生日期</w:t>
              <w:br/>
              <w:t xml:space="preserve">    @Column(name = "nation", length = 20)</w:t>
              <w:br/>
              <w:t xml:space="preserve">    private String nation; // 民族</w:t>
              <w:br/>
              <w:t xml:space="preserve">    @Column(name = "hukou_no", length = LEN_HUKOU_NO)</w:t>
              <w:br/>
              <w:t xml:space="preserve">    private String hukouNo; // 所属户口编号(外键)</w:t>
              <w:br/>
              <w:t xml:space="preserve">    @Column(name = "address", length = LEN_ADDRESS)</w:t>
              <w:br/>
              <w:t xml:space="preserve">    private String address; // 现住地址</w:t>
              <w:br/>
              <w:t xml:space="preserve">    @Column(name = "native_place", length = LEN_ADDRESS)</w:t>
              <w:br/>
              <w:t xml:space="preserve">    private String nativePlace; // 籍贯</w:t>
              <w:br/>
              <w:t xml:space="preserve">    @Column(name = "marital_status")</w:t>
              <w:br/>
              <w:t xml:space="preserve">    private Integer maritalStatus; // 婚姻状况: 0-未婚 1-已婚 2-离异 3-丧偶</w:t>
              <w:br/>
              <w:t xml:space="preserve">    @Column(name = "education", length = 20)</w:t>
              <w:br/>
              <w:t xml:space="preserve">    private String education; // 文化程度</w:t>
              <w:br/>
              <w:t xml:space="preserve">    @Column(name = "occupation", length = 50)</w:t>
              <w:br/>
              <w:t xml:space="preserve">    private String occupation; // 职业</w:t>
              <w:br/>
              <w:t xml:space="preserve">    @Column(name = "work_unit", length = 100)</w:t>
              <w:br/>
              <w:t xml:space="preserve">    private String workUnit; // 工作单位</w:t>
              <w:br/>
              <w:t xml:space="preserve">    @Column(name = "phone", length = LEN_PHONE)</w:t>
              <w:br/>
              <w:t xml:space="preserve">    private String phone; // 联系电话</w:t>
              <w:br/>
              <w:t xml:space="preserve">    @Column(name = "hukou_type")</w:t>
              <w:br/>
              <w:t xml:space="preserve">    private Integer hukouType; // 户口类型: 0-农业 1-非农业</w:t>
              <w:br/>
              <w:t xml:space="preserve">    @Column(name = "status")</w:t>
              <w:br/>
              <w:t xml:space="preserve">    private Integer status; // 状态: 0-在册 1-已迁出 2-已归档</w:t>
              <w:br/>
              <w:t xml:space="preserve">    @Column(name = "create_time", length = 20)</w:t>
              <w:br/>
              <w:t xml:space="preserve">    private String createTime; // 录入时间</w:t>
              <w:br/>
              <w:t xml:space="preserve">    @Column(name = "update_time", length = 20)</w:t>
              <w:br/>
              <w:t xml:space="preserve">    private String updateTime; // 最后更新</w:t>
              <w:br/>
              <w:t>// ========== 业务方法 ==========</w:t>
              <w:br/>
              <w:t xml:space="preserve">    public int add();                              // 新增常住人口</w:t>
              <w:br/>
              <w:t xml:space="preserve">    public int update();                           // 更新常住人口信息</w:t>
              <w:br/>
              <w:t xml:space="preserve">    public stPageResp&lt;stResident&gt; queryList(stResidentQuery query);</w:t>
              <w:br/>
              <w:t xml:space="preserve">    public int batchOp(stBatchOpReq req);          // 批量操作</w:t>
              <w:br/>
              <w:t>}</w:t>
              <w:br/>
              <w:br/>
              <w:t>【人口变更记录与查询条件】</w:t>
              <w:br/>
              <w:t>@Data</w:t>
              <w:br/>
              <w:t>@Entity</w:t>
              <w:br/>
              <w:t>@Table(name = "t_resident_change_log")</w:t>
              <w:br/>
              <w:t>public class stRESIDENT_CHANGE_LOG {</w:t>
              <w:br/>
              <w:br/>
              <w:t xml:space="preserve">    @Column(name = "change_id", length = 25)</w:t>
              <w:br/>
              <w:t xml:space="preserve">    private String changeID; // 变更记录ID</w:t>
              <w:br/>
              <w:t xml:space="preserve">    @Column(name = "id_card", length = LEN_ID_CARD)</w:t>
              <w:br/>
              <w:t xml:space="preserve">    private String idCard; // 人员身份证号</w:t>
              <w:br/>
              <w:t xml:space="preserve">    @Column(name = "field_name", length = 50)</w:t>
              <w:br/>
              <w:t xml:space="preserve">    private String fieldName; // 变更字段名</w:t>
              <w:br/>
              <w:t xml:space="preserve">    @Column(name = "old_value", length = 200)</w:t>
              <w:br/>
              <w:t xml:space="preserve">    private String oldValue; // 变更前值</w:t>
              <w:br/>
              <w:t xml:space="preserve">    @Column(name = "new_value", length = 200)</w:t>
              <w:br/>
              <w:t xml:space="preserve">    private String newValue; // 变更后值</w:t>
              <w:br/>
              <w:t xml:space="preserve">    @Column(name = "change_reason", length = LEN_REMARK)</w:t>
              <w:br/>
              <w:t xml:space="preserve">    private String changeReason; // 变更原因</w:t>
              <w:br/>
              <w:t xml:space="preserve">    @Column(name = "operator_id", length = LEN_USER_ID)</w:t>
              <w:br/>
              <w:t xml:space="preserve">    private String operatorID; // 操作人</w:t>
              <w:br/>
              <w:t xml:space="preserve">    @Column(name = "change_time", length = 20)</w:t>
              <w:br/>
              <w:t xml:space="preserve">    private String changeTime; // 变更时间</w:t>
              <w:br/>
              <w:t>}</w:t>
              <w:br/>
              <w:br/>
              <w:t>@Data</w:t>
              <w:br/>
              <w:t>@Entity</w:t>
              <w:br/>
              <w:t>@Table(name = "t_resident_query")</w:t>
              <w:br/>
              <w:t>public class stRESIDENT_QUERY {</w:t>
              <w:br/>
              <w:br/>
              <w:t xml:space="preserve">    @Column(name = "name", length = LEN_USER_NAME)</w:t>
              <w:br/>
              <w:t xml:space="preserve">    private String name; // 姓名(模糊)</w:t>
              <w:br/>
              <w:t xml:space="preserve">    @Column(name = "id_card", length = LEN_ID_CARD)</w:t>
              <w:br/>
              <w:t xml:space="preserve">    private String idCard; // 身份证号(精确)</w:t>
              <w:br/>
              <w:t xml:space="preserve">    @Column(name = "gender")</w:t>
              <w:br/>
              <w:t xml:space="preserve">    private Integer gender; // 性别: -1不限</w:t>
              <w:br/>
              <w:t xml:space="preserve">    @Column(name = "age_min")</w:t>
              <w:br/>
              <w:t xml:space="preserve">    private Integer ageMin;</w:t>
              <w:br/>
              <w:t xml:space="preserve">    @Column(name = "age_max")</w:t>
              <w:br/>
              <w:t xml:space="preserve">    private Integer ageMax; // 年龄区间</w:t>
              <w:br/>
              <w:t xml:space="preserve">    @Column(name = "status")</w:t>
              <w:br/>
              <w:t xml:space="preserve">    private Integer status; // 状态: -1不限</w:t>
              <w:br/>
              <w:t xml:space="preserve">    @Column(name = "page_num")</w:t>
              <w:br/>
              <w:t xml:space="preserve">    private Integer pageNum; // 页码</w:t>
              <w:br/>
              <w:t xml:space="preserve">    @Column(name = "page_size")</w:t>
              <w:br/>
              <w:t xml:space="preserve">    private Integer pageSize; // 每页条数</w:t>
              <w:br/>
              <w:t>}</w:t>
              <w:br/>
            </w:r>
          </w:p>
        </w:tc>
      </w:tr>
    </w:tbl>
    <w:p w14:paraId="65A0C6BC" w14:textId="77777777" w:rsidR="00E74E7C" w:rsidRDefault="00E74E7C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0B9C5DE1" w14:textId="79D4AC10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户口迁入</w:t>
      </w: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6A43B06F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【迁入申请与多级审批记录】</w:t>
              <w:br/>
              <w:t>@Data</w:t>
              <w:br/>
              <w:t>@Entity</w:t>
              <w:br/>
              <w:t>@Table(name = "t_move_in")</w:t>
              <w:br/>
              <w:t>public class stMOVE_IN {</w:t>
              <w:br/>
              <w:br/>
              <w:t xml:space="preserve">    @Column(name = "apply_no", length = LEN_APPLY_NO)</w:t>
              <w:br/>
              <w:t xml:space="preserve">    private String applyNo; // 申请单号(主键)</w:t>
              <w:br/>
              <w:t xml:space="preserve">    @Column(name = "name", length = LEN_USER_NAME)</w:t>
              <w:br/>
              <w:t xml:space="preserve">    private String name; // 迁入人员姓名</w:t>
              <w:br/>
              <w:t xml:space="preserve">    @Column(name = "id_card", length = LEN_ID_CARD)</w:t>
              <w:br/>
              <w:t xml:space="preserve">    private String idCard; // 身份证号</w:t>
              <w:br/>
              <w:t xml:space="preserve">    @Column(name = "origin_address", length = LEN_ADDRESS)</w:t>
              <w:br/>
              <w:t xml:space="preserve">    private String originAddress; // 原户籍地址</w:t>
              <w:br/>
              <w:t xml:space="preserve">    @Column(name = "target_address", length = LEN_ADDRESS)</w:t>
              <w:br/>
              <w:t xml:space="preserve">    private String targetAddress; // 落户地址</w:t>
              <w:br/>
              <w:t xml:space="preserve">    @Column(name = "reason", length = LEN_REMARK)</w:t>
              <w:br/>
              <w:t xml:space="preserve">    private String reason; // 迁入原因</w:t>
              <w:br/>
              <w:t xml:space="preserve">    @Column(name = "voucher_no", length = 25)</w:t>
              <w:br/>
              <w:t xml:space="preserve">    private String voucherNo; // 凭证编号</w:t>
              <w:br/>
              <w:t xml:space="preserve">    @Column(name = "operator_id", length = LEN_USER_ID)</w:t>
              <w:br/>
              <w:t xml:space="preserve">    private String operatorID; // 经办人</w:t>
              <w:br/>
              <w:t xml:space="preserve">    @Column(name = "status")</w:t>
              <w:br/>
              <w:t xml:space="preserve">    private Integer status; // 状态: 10/11/12-多级审批 1-通过 2-驳回 3-撤销</w:t>
              <w:br/>
              <w:t xml:space="preserve">    @Column(name = "create_time", length = 20)</w:t>
              <w:br/>
              <w:t xml:space="preserve">    private String createTime;</w:t>
              <w:br/>
              <w:t xml:space="preserve">    @Column(name = "update_time", length = 20)</w:t>
              <w:br/>
              <w:t xml:space="preserve">    private String updateTime;</w:t>
              <w:br/>
              <w:t>// ========== 业务方法 ==========</w:t>
              <w:br/>
              <w:t xml:space="preserve">    public int apply();                            // 提交迁入申请</w:t>
              <w:br/>
              <w:t xml:space="preserve">    public int approve(stAuditReq req);            // 多级审批</w:t>
              <w:br/>
              <w:t xml:space="preserve">    public int revoke(stRevokeReq req);            // 撤销申请</w:t>
              <w:br/>
              <w:t xml:space="preserve">    public int syncResident();                     // 同步至常住人口</w:t>
              <w:br/>
              <w:t>}</w:t>
              <w:br/>
              <w:br/>
              <w:t>@Data</w:t>
              <w:br/>
              <w:t>@Entity</w:t>
              <w:br/>
              <w:t>@Table(name = "t_move_in_approval")</w:t>
              <w:br/>
              <w:t>public class stMOVE_IN_APPROVAL {</w:t>
              <w:br/>
              <w:br/>
              <w:t xml:space="preserve">    @Column(name = "approval_id", length = 25)</w:t>
              <w:br/>
              <w:t xml:space="preserve">    private String approvalID; // 审批记录ID</w:t>
              <w:br/>
              <w:t xml:space="preserve">    @Column(name = "apply_no", length = LEN_APPLY_NO)</w:t>
              <w:br/>
              <w:t xml:space="preserve">    private String applyNo; // 申请单号(外键)</w:t>
              <w:br/>
              <w:t xml:space="preserve">    @Column(name = "level")</w:t>
              <w:br/>
              <w:t xml:space="preserve">    private Integer level; // 审批层级: 1/2/3</w:t>
              <w:br/>
              <w:t xml:space="preserve">    @Column(name = "approver_id", length = LEN_USER_ID)</w:t>
              <w:br/>
              <w:t xml:space="preserve">    private String approverID; // 审批人</w:t>
              <w:br/>
              <w:t xml:space="preserve">    @Column(name = "result")</w:t>
              <w:br/>
              <w:t xml:space="preserve">    private Integer result; // 结果: 1-通过 0-驳回</w:t>
              <w:br/>
              <w:t xml:space="preserve">    @Column(name = "opinion", length = LEN_REMARK)</w:t>
              <w:br/>
              <w:t xml:space="preserve">    private String opinion; // 审批意见</w:t>
              <w:br/>
              <w:t xml:space="preserve">    @Column(name = "approval_time", length = 20)</w:t>
              <w:br/>
              <w:t xml:space="preserve">    private String approvalTime; // 审批时间</w:t>
              <w:br/>
              <w:t>}</w:t>
              <w:br/>
              <w:br/>
              <w:t>@Data</w:t>
              <w:br/>
              <w:t>@Entity</w:t>
              <w:br/>
              <w:t>@Table(name = "t_move_in_material")</w:t>
              <w:br/>
              <w:t>public class stMOVE_IN_MATERIAL {</w:t>
              <w:br/>
              <w:br/>
              <w:t xml:space="preserve">    @Column(name = "material_id", length = 25)</w:t>
              <w:br/>
              <w:t xml:space="preserve">    private String materialID; // 材料ID</w:t>
              <w:br/>
              <w:t xml:space="preserve">    @Column(name = "apply_no", length = LEN_APPLY_NO)</w:t>
              <w:br/>
              <w:t xml:space="preserve">    private String applyNo; // 申请单号(外键)</w:t>
              <w:br/>
              <w:t xml:space="preserve">    @Column(name = "material_name", length = 100)</w:t>
              <w:br/>
              <w:t xml:space="preserve">    private String materialName; // 材料名称</w:t>
              <w:br/>
              <w:t xml:space="preserve">    @Column(name = "file_path", length = LEN_FILE_PATH)</w:t>
              <w:br/>
              <w:t xml:space="preserve">    private String filePath; // 附件路径</w:t>
              <w:br/>
              <w:t xml:space="preserve">    @Column(name = "verify_status")</w:t>
              <w:br/>
              <w:t xml:space="preserve">    private Integer verifyStatus; // 核验状态: 0-待核验 1-通过 2-不通过</w:t>
              <w:br/>
              <w:t>}</w:t>
            </w:r>
          </w:p>
        </w:tc>
      </w:tr>
    </w:tbl>
    <w:p w14:paraId="09B1C220" w14:textId="77777777" w:rsidR="00E74E7C" w:rsidRDefault="00E74E7C" w:rsidP="00E74E7C">
      <w:pPr>
        <w:pStyle w:val="aa"/>
        <w:ind w:firstLine="0"/>
        <w:rPr>
          <w:rFonts w:hint="eastAsia"/>
          <w:i w:val="0"/>
          <w:color w:val="000000"/>
          <w:kern w:val="0"/>
          <w:szCs w:val="21"/>
        </w:rPr>
      </w:pPr>
    </w:p>
    <w:p w14:paraId="5BA30529" w14:textId="6F674257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户口迁</w:t>
      </w: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出</w:t>
      </w: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5293F465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【迁出申请与档案】</w:t>
              <w:br/>
              <w:t>@Data</w:t>
              <w:br/>
              <w:t>@Entity</w:t>
              <w:br/>
              <w:t>@Table(name = "t_move_out")</w:t>
              <w:br/>
              <w:t>public class stMOVE_OUT {</w:t>
              <w:br/>
              <w:br/>
              <w:t xml:space="preserve">    @Column(name = "apply_no", length = LEN_APPLY_NO)</w:t>
              <w:br/>
              <w:t xml:space="preserve">    private String applyNo; // 申请单号(主键)</w:t>
              <w:br/>
              <w:t xml:space="preserve">    @Column(name = "id_card", length = LEN_ID_CARD)</w:t>
              <w:br/>
              <w:t xml:space="preserve">    private String idCard; // 迁出人身份证号</w:t>
              <w:br/>
              <w:t xml:space="preserve">    @Column(name = "name", length = LEN_USER_NAME)</w:t>
              <w:br/>
              <w:t xml:space="preserve">    private String name; // 迁出人姓名</w:t>
              <w:br/>
              <w:t xml:space="preserve">    @Column(name = "target_address", length = LEN_ADDRESS)</w:t>
              <w:br/>
              <w:t xml:space="preserve">    private String targetAddress; // 目标地址</w:t>
              <w:br/>
              <w:t xml:space="preserve">    @Column(name = "reason", length = LEN_REMARK)</w:t>
              <w:br/>
              <w:t xml:space="preserve">    private String reason; // 迁出原因</w:t>
              <w:br/>
              <w:t xml:space="preserve">    @Column(name = "voucher_no", length = 25)</w:t>
              <w:br/>
              <w:t xml:space="preserve">    private String voucherNo; // 凭证编号</w:t>
              <w:br/>
              <w:t xml:space="preserve">    @Column(name = "operator_id", length = LEN_USER_ID)</w:t>
              <w:br/>
              <w:t xml:space="preserve">    private String operatorID; // 经办人</w:t>
              <w:br/>
              <w:t xml:space="preserve">    @Column(name = "status")</w:t>
              <w:br/>
              <w:t xml:space="preserve">    private Integer status; // 状态: 0-待审核 1-通过 2-驳回</w:t>
              <w:br/>
              <w:t xml:space="preserve">    @Column(name = "reject_reason", length = LEN_REMARK)</w:t>
              <w:br/>
              <w:t xml:space="preserve">    private String rejectReason; // 驳回原因</w:t>
              <w:br/>
              <w:t xml:space="preserve">    @Column(name = "auditor_id", length = LEN_USER_ID)</w:t>
              <w:br/>
              <w:t xml:space="preserve">    private String auditorID; // 审核人</w:t>
              <w:br/>
              <w:t xml:space="preserve">    @Column(name = "audit_time", length = 20)</w:t>
              <w:br/>
              <w:t xml:space="preserve">    private String auditTime;</w:t>
              <w:br/>
              <w:t>// ========== 业务方法 ==========</w:t>
              <w:br/>
              <w:t xml:space="preserve">    public int apply();                            // 提交迁出申请</w:t>
              <w:br/>
              <w:t xml:space="preserve">    public int audit(stAuditReq req);              // 审核迁出</w:t>
              <w:br/>
              <w:t>}</w:t>
              <w:br/>
              <w:br/>
              <w:t>@Data</w:t>
              <w:br/>
              <w:t>@Entity</w:t>
              <w:br/>
              <w:t>@Table(name = "t_move_out_archive")</w:t>
              <w:br/>
              <w:t>public class stMOVE_OUT_ARCHIVE {</w:t>
              <w:br/>
              <w:br/>
              <w:t xml:space="preserve">    @Column(name = "archive_id", length = 25)</w:t>
              <w:br/>
              <w:t xml:space="preserve">    private String archiveID; // 档案ID</w:t>
              <w:br/>
              <w:t xml:space="preserve">    @Column(name = "apply_no", length = LEN_APPLY_NO)</w:t>
              <w:br/>
              <w:t xml:space="preserve">    private String applyNo; // 申请单号</w:t>
              <w:br/>
              <w:t xml:space="preserve">    @Column(name = "id_card", length = LEN_ID_CARD)</w:t>
              <w:br/>
              <w:t xml:space="preserve">    private String idCard; // 身份证号</w:t>
              <w:br/>
              <w:t xml:space="preserve">    @Column(name = "name", length = LEN_USER_NAME)</w:t>
              <w:br/>
              <w:t xml:space="preserve">    private String name; // 姓名</w:t>
              <w:br/>
              <w:t xml:space="preserve">    @Column(name = "target_address", length = LEN_ADDRESS)</w:t>
              <w:br/>
              <w:t xml:space="preserve">    private String targetAddress; // 目标地址</w:t>
              <w:br/>
              <w:t xml:space="preserve">    @Column(name = "move_out_time", length = 20)</w:t>
              <w:br/>
              <w:t xml:space="preserve">    private String moveOutTime; // 迁出时间</w:t>
              <w:br/>
              <w:t xml:space="preserve">    @Column(name = "operator_id", length = LEN_USER_ID)</w:t>
              <w:br/>
              <w:t xml:space="preserve">    private String operatorID; // 经办人</w:t>
              <w:br/>
              <w:t>}</w:t>
            </w:r>
          </w:p>
        </w:tc>
      </w:tr>
    </w:tbl>
    <w:p w14:paraId="1FFA2D27" w14:textId="77777777" w:rsidR="00E74E7C" w:rsidRDefault="00E74E7C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26CECFE9" w14:textId="3902C29E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流动人口管理</w:t>
      </w: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076506D3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【流动人口实体与变更记录】</w:t>
              <w:br/>
              <w:t>@Data</w:t>
              <w:br/>
              <w:t>@Entity</w:t>
              <w:br/>
              <w:t>@Table(name = "t_floating_pop")</w:t>
              <w:br/>
              <w:t>public class stFLOATING_POP {</w:t>
              <w:br/>
              <w:br/>
              <w:t xml:space="preserve">    @Column(name = "record_id", length = 25)</w:t>
              <w:br/>
              <w:t xml:space="preserve">    private String recordID; // 记录ID(主键)</w:t>
              <w:br/>
              <w:t xml:space="preserve">    @Column(name = "name", length = LEN_USER_NAME)</w:t>
              <w:br/>
              <w:t xml:space="preserve">    private String name; // 姓名</w:t>
              <w:br/>
              <w:t xml:space="preserve">    @Column(name = "id_card", length = LEN_ID_CARD)</w:t>
              <w:br/>
              <w:t xml:space="preserve">    private String idCard; // 身份证号(唯一)</w:t>
              <w:br/>
              <w:t xml:space="preserve">    @Column(name = "gender")</w:t>
              <w:br/>
              <w:t xml:space="preserve">    private Integer gender; // 性别</w:t>
              <w:br/>
              <w:t xml:space="preserve">    @Column(name = "temp_address", length = LEN_ADDRESS)</w:t>
              <w:br/>
              <w:t xml:space="preserve">    private String tempAddress; // 暂住地址</w:t>
              <w:br/>
              <w:t xml:space="preserve">    @Column(name = "area", length = 50)</w:t>
              <w:br/>
              <w:t xml:space="preserve">    private String area; // 所属片区</w:t>
              <w:br/>
              <w:t xml:space="preserve">    @Column(name = "stay_duration")</w:t>
              <w:br/>
              <w:t xml:space="preserve">    private Integer stayDuration; // 停留时长(天)</w:t>
              <w:br/>
              <w:t xml:space="preserve">    @Column(name = "work_unit", length = 100)</w:t>
              <w:br/>
              <w:t xml:space="preserve">    private String workUnit; // 工作单位</w:t>
              <w:br/>
              <w:t xml:space="preserve">    @Column(name = "emergency_contact", length = LEN_USER_NAME)</w:t>
              <w:br/>
              <w:t xml:space="preserve">    private String emergencyContact; // 紧急联系人</w:t>
              <w:br/>
              <w:t xml:space="preserve">    @Column(name = "emergency_phone", length = LEN_PHONE)</w:t>
              <w:br/>
              <w:t xml:space="preserve">    private String emergencyPhone; // 紧急电话</w:t>
              <w:br/>
              <w:t xml:space="preserve">    @Column(name = "status")</w:t>
              <w:br/>
              <w:t xml:space="preserve">    private Integer status; // 状态: 0-暂住中 1-到期 2-注销</w:t>
              <w:br/>
              <w:t xml:space="preserve">    @Column(name = "expected_end_date", length = 20)</w:t>
              <w:br/>
              <w:t xml:space="preserve">    private String expectedEndDate; // 预计到期日</w:t>
              <w:br/>
              <w:t xml:space="preserve">    @Column(name = "cancel_time", length = 20)</w:t>
              <w:br/>
              <w:t xml:space="preserve">    private String cancelTime; // 注销时间</w:t>
              <w:br/>
              <w:t xml:space="preserve">    @Column(name = "destination", length = LEN_ADDRESS)</w:t>
              <w:br/>
              <w:t xml:space="preserve">    private String destination; // 去向</w:t>
              <w:br/>
              <w:t xml:space="preserve">    @Column(name = "operator_id", length = LEN_USER_ID)</w:t>
              <w:br/>
              <w:t xml:space="preserve">    private String operatorID; // 经办人</w:t>
              <w:br/>
              <w:t xml:space="preserve">    @Column(name = "create_time", length = 20)</w:t>
              <w:br/>
              <w:t xml:space="preserve">    private String createTime; // 登记时间</w:t>
              <w:br/>
              <w:t>// ========== 业务方法 ==========</w:t>
              <w:br/>
              <w:t xml:space="preserve">    public int register();                         // 登记流动人口</w:t>
              <w:br/>
              <w:t xml:space="preserve">    public int update();                           // 更新信息</w:t>
              <w:br/>
              <w:t xml:space="preserve">    public int cancel();                           // 注销</w:t>
              <w:br/>
              <w:t xml:space="preserve">    public stFloatStats queryStats();              // 查询统计</w:t>
              <w:br/>
              <w:t>}</w:t>
              <w:br/>
              <w:br/>
              <w:t>@Data</w:t>
              <w:br/>
              <w:t>@Entity</w:t>
              <w:br/>
              <w:t>@Table(name = "t_float_change_log")</w:t>
              <w:br/>
              <w:t>public class stFLOAT_CHANGE_LOG {</w:t>
              <w:br/>
              <w:br/>
              <w:t xml:space="preserve">    @Column(name = "change_id", length = 25)</w:t>
              <w:br/>
              <w:t xml:space="preserve">    private String changeID; // 变更记录ID</w:t>
              <w:br/>
              <w:t xml:space="preserve">    @Column(name = "record_id", length = 25)</w:t>
              <w:br/>
              <w:t xml:space="preserve">    private String recordID; // 记录ID(外键)</w:t>
              <w:br/>
              <w:t xml:space="preserve">    @Column(name = "field_name", length = 50)</w:t>
              <w:br/>
              <w:t xml:space="preserve">    private String fieldName; // 变更字段</w:t>
              <w:br/>
              <w:t xml:space="preserve">    @Column(name = "old_value", length = 200)</w:t>
              <w:br/>
              <w:t xml:space="preserve">    private String oldValue; // 变更前值</w:t>
              <w:br/>
              <w:t xml:space="preserve">    @Column(name = "new_value", length = 200)</w:t>
              <w:br/>
              <w:t xml:space="preserve">    private String newValue; // 变更后值</w:t>
              <w:br/>
              <w:t xml:space="preserve">    @Column(name = "operator_id", length = LEN_USER_ID)</w:t>
              <w:br/>
              <w:t xml:space="preserve">    private String operatorID; // 变更人</w:t>
              <w:br/>
              <w:t xml:space="preserve">    @Column(name = "change_time", length = 20)</w:t>
              <w:br/>
              <w:t xml:space="preserve">    private String changeTime; // 变更时间</w:t>
              <w:br/>
              <w:t>}</w:t>
              <w:br/>
            </w:r>
          </w:p>
        </w:tc>
      </w:tr>
    </w:tbl>
    <w:p w14:paraId="34D692E9" w14:textId="77777777" w:rsidR="00E74E7C" w:rsidRDefault="00E74E7C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00968C6C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4CE4C7BF" w14:textId="77777777" w:rsidR="00E91E79" w:rsidRDefault="00E91E79" w:rsidP="00E74E7C">
      <w:pPr>
        <w:pStyle w:val="aa"/>
        <w:ind w:firstLine="0"/>
        <w:rPr>
          <w:rFonts w:hint="eastAsia"/>
          <w:i w:val="0"/>
          <w:color w:val="000000"/>
          <w:kern w:val="0"/>
          <w:szCs w:val="21"/>
        </w:rPr>
      </w:pPr>
    </w:p>
    <w:p w14:paraId="533214CD" w14:textId="494C73D2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重点人口管理</w:t>
      </w: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2F62D013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【重点人员档案与跟踪预警 (涉密,需权限保护)】</w:t>
              <w:br/>
              <w:t>@Data</w:t>
              <w:br/>
              <w:t>@Entity</w:t>
              <w:br/>
              <w:t>@Table(name = "t_key_person")</w:t>
              <w:br/>
              <w:t>public class stKEY_PERSON {</w:t>
              <w:br/>
              <w:br/>
              <w:t xml:space="preserve">    @Column(name = "archive_id", length = 25)</w:t>
              <w:br/>
              <w:t xml:space="preserve">    private String archiveID; // 档案ID(主键)</w:t>
              <w:br/>
              <w:t xml:space="preserve">    @Column(name = "name", length = LEN_USER_NAME)</w:t>
              <w:br/>
              <w:t xml:space="preserve">    private String name; // 姓名</w:t>
              <w:br/>
              <w:t xml:space="preserve">    @Column(name = "gender")</w:t>
              <w:br/>
              <w:t xml:space="preserve">    private Integer gender; // 性别</w:t>
              <w:br/>
              <w:t xml:space="preserve">    @Column(name = "birth_date")</w:t>
              <w:br/>
              <w:t xml:space="preserve">    private Date birthDate; // 出生日期</w:t>
              <w:br/>
              <w:t xml:space="preserve">    @Column(name = "id_card", length = LEN_ID_CARD)</w:t>
              <w:br/>
              <w:t xml:space="preserve">    private String idCard; // 身份证号(唯一)</w:t>
              <w:br/>
              <w:t xml:space="preserve">    @Column(name = "address", length = LEN_ADDRESS)</w:t>
              <w:br/>
              <w:t xml:space="preserve">    private String address; // 户籍地址</w:t>
              <w:br/>
              <w:t xml:space="preserve">    @Column(name = "current_address", length = LEN_ADDRESS)</w:t>
              <w:br/>
              <w:t xml:space="preserve">    private String currentAddress; // 现居地址</w:t>
              <w:br/>
              <w:t xml:space="preserve">    @Column(name = "key_type")</w:t>
              <w:br/>
              <w:t xml:space="preserve">    private Integer keyType; // 重点关注类型</w:t>
              <w:br/>
              <w:t xml:space="preserve">    @Column(name = "key_reason", length = LEN_REMARK)</w:t>
              <w:br/>
              <w:t xml:space="preserve">    private String keyReason; // 关注原因</w:t>
              <w:br/>
              <w:t xml:space="preserve">    @Column(name = "control_level")</w:t>
              <w:br/>
              <w:t xml:space="preserve">    private Integer controlLevel; // 管控等级: 0-普通 1-中等 2-重点</w:t>
              <w:br/>
              <w:t xml:space="preserve">    @Column(name = "grid_officer", length = LEN_USER_NAME)</w:t>
              <w:br/>
              <w:t xml:space="preserve">    private String gridOfficer; // 网格员</w:t>
              <w:br/>
              <w:t xml:space="preserve">    @Column(name = "police_officer", length = LEN_USER_NAME)</w:t>
              <w:br/>
              <w:t xml:space="preserve">    private String policeOfficer; // 民警</w:t>
              <w:br/>
              <w:t xml:space="preserve">    @Column(name = "status")</w:t>
              <w:br/>
              <w:t xml:space="preserve">    private Integer status; // 状态: 0-管控中 1-解除</w:t>
              <w:br/>
              <w:t xml:space="preserve">    @Column(name = "create_time", length = 20)</w:t>
              <w:br/>
              <w:t xml:space="preserve">    private String createTime;</w:t>
              <w:br/>
              <w:t>// ========== 业务方法 ==========</w:t>
              <w:br/>
              <w:t xml:space="preserve">    public int createArchive();                    // 建立档案</w:t>
              <w:br/>
              <w:t xml:space="preserve">    public int addTrack(stKeyPersonTrack track);   // 添加动态跟踪</w:t>
              <w:br/>
              <w:t xml:space="preserve">    public int changeStatus(stKeyStatusChange change);// 变更管控状态</w:t>
              <w:br/>
              <w:t>}</w:t>
              <w:br/>
              <w:br/>
              <w:t>@Data</w:t>
              <w:br/>
              <w:t>@Entity</w:t>
              <w:br/>
              <w:t>@Table(name = "t_key_person_track")</w:t>
              <w:br/>
              <w:t>public class stKEY_PERSON_TRACK {</w:t>
              <w:br/>
              <w:br/>
              <w:t xml:space="preserve">    @Column(name = "track_id", length = 25)</w:t>
              <w:br/>
              <w:t xml:space="preserve">    private String trackID; // 跟踪记录ID</w:t>
              <w:br/>
              <w:t xml:space="preserve">    @Column(name = "archive_id", length = 25)</w:t>
              <w:br/>
              <w:t xml:space="preserve">    private String archiveID; // 档案ID(外键)</w:t>
              <w:br/>
              <w:t xml:space="preserve">    @Column(name = "track_type")</w:t>
              <w:br/>
              <w:t xml:space="preserve">    private Integer trackType; // 类型: 0-走访 1-近况 2-状态变更</w:t>
              <w:br/>
              <w:t xml:space="preserve">    @Column(name = "content", length = LEN_REMARK)</w:t>
              <w:br/>
              <w:t xml:space="preserve">    private String content; // 跟踪内容</w:t>
              <w:br/>
              <w:t xml:space="preserve">    @Column(name = "operator_id", length = LEN_USER_ID)</w:t>
              <w:br/>
              <w:t xml:space="preserve">    private String operatorID; // 记录人</w:t>
              <w:br/>
              <w:t xml:space="preserve">    @Column(name = "track_time", length = 20)</w:t>
              <w:br/>
              <w:t xml:space="preserve">    private String trackTime; // 跟踪时间</w:t>
              <w:br/>
              <w:t>}</w:t>
              <w:br/>
              <w:br/>
              <w:t>@Data</w:t>
              <w:br/>
              <w:t>@Entity</w:t>
              <w:br/>
              <w:t>@Table(name = "t_key_status_change")</w:t>
              <w:br/>
              <w:t>public class stKEY_STATUS_CHANGE {</w:t>
              <w:br/>
              <w:br/>
              <w:t xml:space="preserve">    @Column(name = "change_id", length = 25)</w:t>
              <w:br/>
              <w:t xml:space="preserve">    private String changeID; // 变更记录ID</w:t>
              <w:br/>
              <w:t xml:space="preserve">    @Column(name = "archive_id", length = 25)</w:t>
              <w:br/>
              <w:t xml:space="preserve">    private String archiveID; // 档案ID(外键)</w:t>
              <w:br/>
              <w:t xml:space="preserve">    @Column(name = "old_level")</w:t>
              <w:br/>
              <w:t xml:space="preserve">    private Integer oldLevel; // 原管控等级</w:t>
              <w:br/>
              <w:t xml:space="preserve">    @Column(name = "new_level")</w:t>
              <w:br/>
              <w:t xml:space="preserve">    private Integer newLevel; // 新管控等级</w:t>
              <w:br/>
              <w:t xml:space="preserve">    @Column(name = "change_reason", length = LEN_REMARK)</w:t>
              <w:br/>
              <w:t xml:space="preserve">    private String changeReason; // 变更原因</w:t>
              <w:br/>
              <w:t xml:space="preserve">    @Column(name = "operator_id", length = LEN_USER_ID)</w:t>
              <w:br/>
              <w:t xml:space="preserve">    private String operatorID; // 操作人</w:t>
              <w:br/>
              <w:t xml:space="preserve">    @Column(name = "change_time", length = 20)</w:t>
              <w:br/>
              <w:t xml:space="preserve">    private String changeTime;</w:t>
              <w:br/>
              <w:t>}</w:t>
              <w:br/>
              <w:br/>
              <w:t>@Data</w:t>
              <w:br/>
              <w:t>@Entity</w:t>
              <w:br/>
              <w:t>@Table(name = "t_key_alert")</w:t>
              <w:br/>
              <w:t>public class stKEY_ALERT {</w:t>
              <w:br/>
              <w:br/>
              <w:t xml:space="preserve">    @Column(name = "alert_id", length = 25)</w:t>
              <w:br/>
              <w:t xml:space="preserve">    private String alertID; // 预警ID</w:t>
              <w:br/>
              <w:t xml:space="preserve">    @Column(name = "archive_id", length = 25)</w:t>
              <w:br/>
              <w:t xml:space="preserve">    private String archiveID; // 档案ID(外键)</w:t>
              <w:br/>
              <w:t xml:space="preserve">    @Column(name = "alert_type")</w:t>
              <w:br/>
              <w:t xml:space="preserve">    private Integer alertType; // 预警类型: 0-超期回访 1-状态异常</w:t>
              <w:br/>
              <w:t xml:space="preserve">    @Column(name = "alert_content", length = LEN_REMARK)</w:t>
              <w:br/>
              <w:t xml:space="preserve">    private String alertContent; // 预警内容</w:t>
              <w:br/>
              <w:t xml:space="preserve">    @Column(name = "is_resolved")</w:t>
              <w:br/>
              <w:t xml:space="preserve">    private Integer isResolved; // 已处理: 0-否 1-是</w:t>
              <w:br/>
              <w:t xml:space="preserve">    @Column(name = "create_time", length = 20)</w:t>
              <w:br/>
              <w:t xml:space="preserve">    private String createTime;</w:t>
              <w:br/>
              <w:t>}</w:t>
              <w:br/>
            </w:r>
          </w:p>
        </w:tc>
      </w:tr>
    </w:tbl>
    <w:p w14:paraId="1EC053A0" w14:textId="77777777" w:rsidR="00E74E7C" w:rsidRDefault="00E74E7C" w:rsidP="00E74E7C">
      <w:pPr>
        <w:pStyle w:val="aa"/>
        <w:ind w:firstLine="0"/>
        <w:rPr>
          <w:rFonts w:hint="eastAsia"/>
          <w:i w:val="0"/>
          <w:color w:val="000000"/>
          <w:kern w:val="0"/>
          <w:szCs w:val="21"/>
        </w:rPr>
      </w:pPr>
    </w:p>
    <w:p w14:paraId="794641DE" w14:textId="37A70756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证件</w:t>
      </w: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管理模块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6991B8F0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【证件实体、挂失补办与作废记录】</w:t>
              <w:br/>
              <w:t>@Data</w:t>
              <w:br/>
              <w:t>@Entity</w:t>
              <w:br/>
              <w:t>@Table(name = "t_certificate")</w:t>
              <w:br/>
              <w:t>public class stCERTIFICATE {</w:t>
              <w:br/>
              <w:br/>
              <w:t xml:space="preserve">    @Column(name = "cert_no", length = LEN_CERT_NO)</w:t>
              <w:br/>
              <w:t xml:space="preserve">    private String certNo; // 证件编号(主键,唯一)</w:t>
              <w:br/>
              <w:t xml:space="preserve">    @Column(name = "holder_id_card", length = LEN_ID_CARD)</w:t>
              <w:br/>
              <w:t xml:space="preserve">    private String holderIdCard; // 持证人身份证号</w:t>
              <w:br/>
              <w:t xml:space="preserve">    @Column(name = "holder_name", length = LEN_USER_NAME)</w:t>
              <w:br/>
              <w:t xml:space="preserve">    private String holderName; // 持证人姓名</w:t>
              <w:br/>
              <w:t xml:space="preserve">    @Column(name = "cert_type")</w:t>
              <w:br/>
              <w:t xml:space="preserve">    private Integer certType; // 证件类型: 0-身份证 1-户口本 2-证明</w:t>
              <w:br/>
              <w:t xml:space="preserve">    @Column(name = "status")</w:t>
              <w:br/>
              <w:t xml:space="preserve">    private Integer status; // 状态: 0-正常 1-挂失 2-补办 3-作废 4-领取</w:t>
              <w:br/>
              <w:t xml:space="preserve">    @Column(name = "issue_date", length = 20)</w:t>
              <w:br/>
              <w:t xml:space="preserve">    private String issueDate; // 发证日期</w:t>
              <w:br/>
              <w:t xml:space="preserve">    @Column(name = "expire_date", length = 20)</w:t>
              <w:br/>
              <w:t xml:space="preserve">    private String expireDate; // 有效截止日</w:t>
              <w:br/>
              <w:t xml:space="preserve">    @Column(name = "is_received")</w:t>
              <w:br/>
              <w:t xml:space="preserve">    private Integer isReceived; // 已领取: 0-否 1-是</w:t>
              <w:br/>
              <w:t xml:space="preserve">    @Column(name = "operator_id", length = LEN_USER_ID)</w:t>
              <w:br/>
              <w:t xml:space="preserve">    private String operatorID; // 办理人</w:t>
              <w:br/>
              <w:t xml:space="preserve">    @Column(name = "create_time", length = 20)</w:t>
              <w:br/>
              <w:t xml:space="preserve">    private String createTime;</w:t>
              <w:br/>
              <w:t>// ========== 业务方法 ==========</w:t>
              <w:br/>
              <w:t xml:space="preserve">    public int register();                         // 登记新证件</w:t>
              <w:br/>
              <w:t xml:space="preserve">    public int reportLoss(stCertLoss loss);        // 挂失</w:t>
              <w:br/>
              <w:t xml:space="preserve">    public int cancel(stCertCancel cancel);        // 作废</w:t>
              <w:br/>
              <w:t>}</w:t>
              <w:br/>
              <w:br/>
              <w:t>@Data</w:t>
              <w:br/>
              <w:t>@Entity</w:t>
              <w:br/>
              <w:t>@Table(name = "t_cert_loss")</w:t>
              <w:br/>
              <w:t>public class stCERT_LOSS {</w:t>
              <w:br/>
              <w:br/>
              <w:t xml:space="preserve">    @Column(name = "loss_id", length = 25)</w:t>
              <w:br/>
              <w:t xml:space="preserve">    private String lossID; // 挂失记录ID</w:t>
              <w:br/>
              <w:t xml:space="preserve">    @Column(name = "old_cert_no", length = LEN_CERT_NO)</w:t>
              <w:br/>
              <w:t xml:space="preserve">    private String oldCertNo; // 原证件编号</w:t>
              <w:br/>
              <w:t xml:space="preserve">    @Column(name = "new_cert_no", length = LEN_CERT_NO)</w:t>
              <w:br/>
              <w:t xml:space="preserve">    private String newCertNo; // 新证件编号</w:t>
              <w:br/>
              <w:t xml:space="preserve">    @Column(name = "loss_reason", length = LEN_REMARK)</w:t>
              <w:br/>
              <w:t xml:space="preserve">    private String lossReason; // 挂失原因</w:t>
              <w:br/>
              <w:t xml:space="preserve">    @Column(name = "progress")</w:t>
              <w:br/>
              <w:t xml:space="preserve">    private Integer progress; // 补办进度: 0-挂失 1-补办中 2-办结</w:t>
              <w:br/>
              <w:t xml:space="preserve">    @Column(name = "operator_id", length = LEN_USER_ID)</w:t>
              <w:br/>
              <w:t xml:space="preserve">    private String operatorID; // 经办人</w:t>
              <w:br/>
              <w:t xml:space="preserve">    @Column(name = "loss_time", length = 20)</w:t>
              <w:br/>
              <w:t xml:space="preserve">    private String lossTime;</w:t>
              <w:br/>
              <w:t>}</w:t>
              <w:br/>
              <w:br/>
              <w:t>@Data</w:t>
              <w:br/>
              <w:t>@Entity</w:t>
              <w:br/>
              <w:t>@Table(name = "t_cert_cancel")</w:t>
              <w:br/>
              <w:t>public class stCERT_CANCEL {</w:t>
              <w:br/>
              <w:br/>
              <w:t xml:space="preserve">    @Column(name = "cancel_id", length = 25)</w:t>
              <w:br/>
              <w:t xml:space="preserve">    private String cancelID; // 作废记录ID</w:t>
              <w:br/>
              <w:t xml:space="preserve">    @Column(name = "cert_no", length = LEN_CERT_NO)</w:t>
              <w:br/>
              <w:t xml:space="preserve">    private String certNo; // 证件编号</w:t>
              <w:br/>
              <w:t xml:space="preserve">    @Column(name = "reason", length = LEN_REMARK)</w:t>
              <w:br/>
              <w:t xml:space="preserve">    private String reason; // 作废原因</w:t>
              <w:br/>
              <w:t xml:space="preserve">    @Column(name = "operator_id", length = LEN_USER_ID)</w:t>
              <w:br/>
              <w:t xml:space="preserve">    private String operatorID; // 操作人</w:t>
              <w:br/>
              <w:t xml:space="preserve">    @Column(name = "cancel_time", length = 20)</w:t>
              <w:br/>
              <w:t xml:space="preserve">    private String cancelTime;</w:t>
              <w:br/>
              <w:t>}</w:t>
              <w:br/>
            </w:r>
          </w:p>
        </w:tc>
      </w:tr>
    </w:tbl>
    <w:p w14:paraId="79A63B84" w14:textId="77777777" w:rsidR="00E74E7C" w:rsidRDefault="00E74E7C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5E459B8F" w14:textId="1073038C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系统通用功能</w:t>
      </w: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0767F951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【操作日志、消息提醒与数据备份】</w:t>
              <w:br/>
              <w:t>@Data</w:t>
              <w:br/>
              <w:t>@Entity</w:t>
              <w:br/>
              <w:t>@Table(name = "t_op_log")</w:t>
              <w:br/>
              <w:t>public class stOP_LOG {</w:t>
              <w:br/>
              <w:br/>
              <w:t xml:space="preserve">    @Column(name = "log_id", length = 25)</w:t>
              <w:br/>
              <w:t xml:space="preserve">    private String logID; // 日志ID</w:t>
              <w:br/>
              <w:t xml:space="preserve">    @Column(name = "operator_id", length = LEN_USER_ID)</w:t>
              <w:br/>
              <w:t xml:space="preserve">    private String operatorID; // 操作账号</w:t>
              <w:br/>
              <w:t xml:space="preserve">    @Column(name = "op_type")</w:t>
              <w:br/>
              <w:t xml:space="preserve">    private Integer opType; // 操作类型</w:t>
              <w:br/>
              <w:t xml:space="preserve">    @Column(name = "module_name", length = 50)</w:t>
              <w:br/>
              <w:t xml:space="preserve">    private String moduleName; // 操作模块</w:t>
              <w:br/>
              <w:t xml:space="preserve">    @Column(name = "op_content", length = LEN_REMARK)</w:t>
              <w:br/>
              <w:t xml:space="preserve">    private String opContent; // 操作内容</w:t>
              <w:br/>
              <w:t xml:space="preserve">    @Column(name = "op_time", length = 20)</w:t>
              <w:br/>
              <w:t xml:space="preserve">    private String opTime; // 操作时间</w:t>
              <w:br/>
              <w:t xml:space="preserve">    @Column(name = "op_ip", length = LEN_IP)</w:t>
              <w:br/>
              <w:t xml:space="preserve">    private String opIP; // 操作IP</w:t>
              <w:br/>
              <w:t>// ========== 业务方法 ==========</w:t>
              <w:br/>
              <w:t xml:space="preserve">    public static void record(stOpLog log);        // 记录操作日志</w:t>
              <w:br/>
              <w:t>}</w:t>
              <w:br/>
              <w:br/>
              <w:t>@Data</w:t>
              <w:br/>
              <w:t>@Entity</w:t>
              <w:br/>
              <w:t>@Table(name = "t_notification")</w:t>
              <w:br/>
              <w:t>public class stNOTIFICATION {</w:t>
              <w:br/>
              <w:br/>
              <w:t xml:space="preserve">    @Column(name = "notif_id", length = 25)</w:t>
              <w:br/>
              <w:t xml:space="preserve">    private String notifID; // 消息ID</w:t>
              <w:br/>
              <w:t xml:space="preserve">    @Column(name = "target_user_id", length = LEN_USER_ID)</w:t>
              <w:br/>
              <w:t xml:space="preserve">    private String targetUserID; // 目标用户</w:t>
              <w:br/>
              <w:t xml:space="preserve">    @Column(name = "notif_type")</w:t>
              <w:br/>
              <w:t xml:space="preserve">    private Integer notifType; // 类型: 0-待审 1-到期 2-预警 3-驳回</w:t>
              <w:br/>
              <w:t xml:space="preserve">    @Column(name = "title", length = 100)</w:t>
              <w:br/>
              <w:t xml:space="preserve">    private String title; // 标题</w:t>
              <w:br/>
              <w:t xml:space="preserve">    @Column(name = "content", length = LEN_REMARK)</w:t>
              <w:br/>
              <w:t xml:space="preserve">    private String content; // 内容</w:t>
              <w:br/>
              <w:t xml:space="preserve">    @Column(name = "is_read")</w:t>
              <w:br/>
              <w:t xml:space="preserve">    private Integer isRead; // 已读: 0-未读 1-已读</w:t>
              <w:br/>
              <w:t xml:space="preserve">    @Column(name = "create_time", length = 20)</w:t>
              <w:br/>
              <w:t xml:space="preserve">    private String createTime;</w:t>
              <w:br/>
              <w:t>// ========== 业务方法 ==========</w:t>
              <w:br/>
              <w:t xml:space="preserve">    public int send();                             // 推送消息</w:t>
              <w:br/>
              <w:t xml:space="preserve">    public int markAsRead();                       // 标记已读</w:t>
              <w:br/>
              <w:t>}</w:t>
              <w:br/>
              <w:br/>
              <w:t>@Data</w:t>
              <w:br/>
              <w:t>@Entity</w:t>
              <w:br/>
              <w:t>@Table(name = "t_backup_log")</w:t>
              <w:br/>
              <w:t>public class stBACKUP_LOG {</w:t>
              <w:br/>
              <w:br/>
              <w:t xml:space="preserve">    @Column(name = "backup_id", length = 25)</w:t>
              <w:br/>
              <w:t xml:space="preserve">    private String backupID; // 备份ID</w:t>
              <w:br/>
              <w:t xml:space="preserve">    @Column(name = "backup_type")</w:t>
              <w:br/>
              <w:t xml:space="preserve">    private Integer backupType; // 类型: 0-手动 1-自动</w:t>
              <w:br/>
              <w:t xml:space="preserve">    @Column(name = "file_name", length = 255)</w:t>
              <w:br/>
              <w:t xml:space="preserve">    private String fileName; // 文件名</w:t>
              <w:br/>
              <w:t xml:space="preserve">    @Column(name = "file_size")</w:t>
              <w:br/>
              <w:t xml:space="preserve">    private Integer fileSize; // 文件大小</w:t>
              <w:br/>
              <w:t xml:space="preserve">    @Column(name = "operator_id", length = LEN_USER_ID)</w:t>
              <w:br/>
              <w:t xml:space="preserve">    private String operatorID; // 操作人</w:t>
              <w:br/>
              <w:t xml:space="preserve">    @Column(name = "backup_time", length = 20)</w:t>
              <w:br/>
              <w:t xml:space="preserve">    private String backupTime;</w:t>
              <w:br/>
              <w:t>}</w:t>
              <w:br/>
            </w:r>
          </w:p>
        </w:tc>
      </w:tr>
    </w:tbl>
    <w:p w14:paraId="32400D29" w14:textId="77777777" w:rsidR="00E74E7C" w:rsidRDefault="00E74E7C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3FE63AAA" w14:textId="167F846B" w:rsidR="00E74E7C" w:rsidRPr="009B3287" w:rsidRDefault="00E74E7C" w:rsidP="00E91E79">
      <w:pPr>
        <w:pStyle w:val="3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内部支撑</w:t>
      </w: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E74E7C" w14:paraId="40006D26" w14:textId="77777777" w:rsidTr="00057209">
        <w:trPr>
          <w:jc w:val="center"/>
        </w:trPr>
        <w:tc>
          <w:tcPr>
            <w:tcW w:w="0" w:type="auto"/>
            <w:vAlign w:val="center"/>
          </w:tcPr>
          <w:p>
            <w:r>
              <w:t>【权限控制 / 数据校验 / 会话缓存 / 通信 / 定时 / 数据库】</w:t>
              <w:br/>
              <w:t>// ==================== 权限控制模块 ====================</w:t>
              <w:br/>
              <w:t>@Data</w:t>
              <w:br/>
              <w:t>@Entity</w:t>
              <w:br/>
              <w:t>@Table(name = "t_role_perm")</w:t>
              <w:br/>
              <w:t>public class stROLE_PERM {</w:t>
              <w:br/>
              <w:br/>
              <w:t xml:space="preserve">    @Column(name = "role")</w:t>
              <w:br/>
              <w:t xml:space="preserve">    private Integer role; // 角色</w:t>
              <w:br/>
              <w:t xml:space="preserve">    @Column(name = "menu_list", columnDefinition = "TEXT")</w:t>
              <w:br/>
              <w:t xml:space="preserve">    private String menuList; // 菜单权限JSON</w:t>
              <w:br/>
              <w:t xml:space="preserve">    @Column(name = "func_list", columnDefinition = "TEXT")</w:t>
              <w:br/>
              <w:t xml:space="preserve">    private String funcList; // 功能权限JSON</w:t>
              <w:br/>
              <w:t>}</w:t>
              <w:br/>
              <w:br/>
              <w:t>@Data</w:t>
              <w:br/>
              <w:t>@Entity</w:t>
              <w:br/>
              <w:t>@Table(name = "t_perm_check_req")</w:t>
              <w:br/>
              <w:t>public class stPERM_CHECK_REQ {</w:t>
              <w:br/>
              <w:br/>
              <w:t xml:space="preserve">    @Column(name = "user_id", length = LEN_USER_ID)</w:t>
              <w:br/>
              <w:t xml:space="preserve">    private String userID; // 用户ID</w:t>
              <w:br/>
              <w:t xml:space="preserve">    @Column(name = "role")</w:t>
              <w:br/>
              <w:t xml:space="preserve">    private Integer role; // 角色</w:t>
              <w:br/>
              <w:t xml:space="preserve">    @Column(name = "module_name", length = 50)</w:t>
              <w:br/>
              <w:t xml:space="preserve">    private String moduleName; // 模块</w:t>
              <w:br/>
              <w:t xml:space="preserve">    @Column(name = "func_name", length = 50)</w:t>
              <w:br/>
              <w:t xml:space="preserve">    private String funcName; // 功能</w:t>
              <w:br/>
              <w:t>}</w:t>
              <w:br/>
              <w:br/>
              <w:t>@Data</w:t>
              <w:br/>
              <w:t>@Entity</w:t>
              <w:br/>
              <w:t>@Table(name = "t_perm_check_result")</w:t>
              <w:br/>
              <w:t>public class stPERM_CHECK_RESULT {</w:t>
              <w:br/>
              <w:br/>
              <w:t xml:space="preserve">    @Column(name = "has_access")</w:t>
              <w:br/>
              <w:t xml:space="preserve">    private Integer hasAccess; // 有权限: 0-否 1-是</w:t>
              <w:br/>
              <w:t xml:space="preserve">    @Column(name = "deny_reason", length = 100)</w:t>
              <w:br/>
              <w:t xml:space="preserve">    private String denyReason; // 拒绝原因</w:t>
              <w:br/>
              <w:t>}</w:t>
              <w:br/>
              <w:br/>
              <w:t>// ==================== 数据校验模块 ====================</w:t>
              <w:br/>
              <w:t>@Data</w:t>
              <w:br/>
              <w:t>@Entity</w:t>
              <w:br/>
              <w:t>@Table(name = "t_validate_result")</w:t>
              <w:br/>
              <w:t>public class stVALIDATE_RESULT {</w:t>
              <w:br/>
              <w:br/>
              <w:t xml:space="preserve">    @Column(name = "is_valid")</w:t>
              <w:br/>
              <w:t xml:space="preserve">    private Integer isValid; // 合法: 0-否 1-是</w:t>
              <w:br/>
              <w:t xml:space="preserve">    @Column(name = "err_code", length = 10)</w:t>
              <w:br/>
              <w:t xml:space="preserve">    private String errCode; // 错误码</w:t>
              <w:br/>
              <w:t xml:space="preserve">    @Column(name = "err_msg", length = 200)</w:t>
              <w:br/>
              <w:t xml:space="preserve">    private String errMsg; // 错误描述</w:t>
              <w:br/>
              <w:t xml:space="preserve">    @Column(name = "err_field", length = 50)</w:t>
              <w:br/>
              <w:t xml:space="preserve">    private String errField; // 出错字段</w:t>
              <w:br/>
              <w:t>}</w:t>
              <w:br/>
              <w:br/>
              <w:t>// ==================== 会话缓存模块 (Redis) ====================</w:t>
              <w:br/>
              <w:t>@Data</w:t>
              <w:br/>
              <w:t>@Entity</w:t>
              <w:br/>
              <w:t>@Table(name = "t_session")</w:t>
              <w:br/>
              <w:t>public class stSESSION {</w:t>
              <w:br/>
              <w:br/>
              <w:t xml:space="preserve">    @Column(name = "token", length = 64)</w:t>
              <w:br/>
              <w:t xml:space="preserve">    private String token; // Token(Key)</w:t>
              <w:br/>
              <w:t xml:space="preserve">    @Column(name = "user_id", length = LEN_USER_ID)</w:t>
              <w:br/>
              <w:t xml:space="preserve">    private String userID; // 用户ID</w:t>
              <w:br/>
              <w:t xml:space="preserve">    @Column(name = "user_name", length = LEN_USER_NAME)</w:t>
              <w:br/>
              <w:t xml:space="preserve">    private String userName; // 用户姓名</w:t>
              <w:br/>
              <w:t xml:space="preserve">    @Column(name = "role")</w:t>
              <w:br/>
              <w:t xml:space="preserve">    private Integer role; // 角色</w:t>
              <w:br/>
              <w:t xml:space="preserve">    @Column(name = "permission", columnDefinition = "TEXT")</w:t>
              <w:br/>
              <w:t xml:space="preserve">    private String permission; // 权限JSON</w:t>
              <w:br/>
              <w:t xml:space="preserve">    @Column(name = "login_time", length = 20)</w:t>
              <w:br/>
              <w:t xml:space="preserve">    private String loginTime; // 登录时间</w:t>
              <w:br/>
              <w:t xml:space="preserve">    @Column(name = "last_active_time", length = 20)</w:t>
              <w:br/>
              <w:t xml:space="preserve">    private String lastActiveTime; // 最后活跃</w:t>
              <w:br/>
              <w:t xml:space="preserve">    @Column(name = "expire_seconds")</w:t>
              <w:br/>
              <w:t xml:space="preserve">    private Integer expireSeconds; // 过期秒数</w:t>
              <w:br/>
              <w:t>// ========== 业务方法 ==========</w:t>
              <w:br/>
              <w:t xml:space="preserve">    public boolean isValid();                      // 验证会话</w:t>
              <w:br/>
              <w:t xml:space="preserve">    public void refresh();                         // 刷新过期时间</w:t>
              <w:br/>
              <w:t>}</w:t>
              <w:br/>
              <w:br/>
              <w:t>// ==================== 通信传输模块 ====================</w:t>
              <w:br/>
              <w:t>@Data</w:t>
              <w:br/>
              <w:t>@Entity</w:t>
              <w:br/>
              <w:t>@Table(name = "t_req_msg")</w:t>
              <w:br/>
              <w:t>public class stREQ_MSG {</w:t>
              <w:br/>
              <w:br/>
              <w:t xml:space="preserve">    @Column(name = "token", length = 64)</w:t>
              <w:br/>
              <w:t xml:space="preserve">    private String token; // 会话Token</w:t>
              <w:br/>
              <w:t xml:space="preserve">    @Column(name = "module", length = 50)</w:t>
              <w:br/>
              <w:t xml:space="preserve">    private String module; // 目标模块</w:t>
              <w:br/>
              <w:t xml:space="preserve">    @Column(name = "action", length = 50)</w:t>
              <w:br/>
              <w:t xml:space="preserve">    private String action; // 操作动作</w:t>
              <w:br/>
              <w:t xml:space="preserve">    @Column(name = "body", columnDefinition = "TEXT")</w:t>
              <w:br/>
              <w:t xml:space="preserve">    private String body; // 请求体JSON</w:t>
              <w:br/>
              <w:t xml:space="preserve">    @Column(name = "body_len")</w:t>
              <w:br/>
              <w:t xml:space="preserve">    private Integer bodyLen; // 请求体长度</w:t>
              <w:br/>
              <w:t>}</w:t>
              <w:br/>
              <w:br/>
              <w:t>@Data</w:t>
              <w:br/>
              <w:t>@Entity</w:t>
              <w:br/>
              <w:t>@Table(name = "t_resp_msg")</w:t>
              <w:br/>
              <w:t>public class stRESP_MSG {</w:t>
              <w:br/>
              <w:br/>
              <w:t xml:space="preserve">    @Column(name = "ret_code")</w:t>
              <w:br/>
              <w:t xml:space="preserve">    private Integer retCode; // 返回码</w:t>
              <w:br/>
              <w:t xml:space="preserve">    @Column(name = "ret_msg", length = 200)</w:t>
              <w:br/>
              <w:t xml:space="preserve">    private String retMsg; // 返回消息</w:t>
              <w:br/>
              <w:t xml:space="preserve">    @Column(name = "data", columnDefinition = "TEXT")</w:t>
              <w:br/>
              <w:t xml:space="preserve">    private String data; // 响应数据JSON</w:t>
              <w:br/>
              <w:t>}</w:t>
              <w:br/>
              <w:br/>
              <w:t>// ==================== 定时任务模块 ====================</w:t>
              <w:br/>
              <w:t>@Data</w:t>
              <w:br/>
              <w:t>@Entity</w:t>
              <w:br/>
              <w:t>@Table(name = "t_scheduled_task")</w:t>
              <w:br/>
              <w:t>public class stSCHEDULED_TASK {</w:t>
              <w:br/>
              <w:br/>
              <w:t xml:space="preserve">    @Column(name = "task_id", length = 25)</w:t>
              <w:br/>
              <w:t xml:space="preserve">    private String taskID; // 任务ID</w:t>
              <w:br/>
              <w:t xml:space="preserve">    @Column(name = "task_name", length = 50)</w:t>
              <w:br/>
              <w:t xml:space="preserve">    private String taskName; // 任务名称</w:t>
              <w:br/>
              <w:t xml:space="preserve">    @Column(name = "task_type")</w:t>
              <w:br/>
              <w:t xml:space="preserve">    private Integer taskType; // 类型: 0-暂住到期 1-证件到期 2-回访预警 3-统计</w:t>
              <w:br/>
              <w:t xml:space="preserve">    @Column(name = "cron_expr", length = 20)</w:t>
              <w:br/>
              <w:t xml:space="preserve">    private String cronExpr; // Cron表达式</w:t>
              <w:br/>
              <w:t xml:space="preserve">    @Column(name = "is_active")</w:t>
              <w:br/>
              <w:t xml:space="preserve">    private Integer isActive; // 启用: 0-否 1-是</w:t>
              <w:br/>
              <w:t>// ========== 业务方法 ==========</w:t>
              <w:br/>
              <w:t xml:space="preserve">    public int enable();                           // 启用</w:t>
              <w:br/>
              <w:t xml:space="preserve">    public int disable();                          // 停用</w:t>
              <w:br/>
              <w:t xml:space="preserve">    public int execute();                          // 手动执行</w:t>
              <w:br/>
              <w:t>}</w:t>
              <w:br/>
              <w:br/>
              <w:t>@Data</w:t>
              <w:br/>
              <w:t>@Entity</w:t>
              <w:br/>
              <w:t>@Table(name = "t_task_exec_log")</w:t>
              <w:br/>
              <w:t>public class stTASK_EXEC_LOG {</w:t>
              <w:br/>
              <w:br/>
              <w:t xml:space="preserve">    @Column(name = "exec_id", length = 25)</w:t>
              <w:br/>
              <w:t xml:space="preserve">    private String execID; // 执行ID</w:t>
              <w:br/>
              <w:t xml:space="preserve">    @Column(name = "task_id", length = 25)</w:t>
              <w:br/>
              <w:t xml:space="preserve">    private String taskID; // 任务ID</w:t>
              <w:br/>
              <w:t xml:space="preserve">    @Column(name = "exec_status")</w:t>
              <w:br/>
              <w:t xml:space="preserve">    private Integer execStatus; // 状态: 0-成功 1-失败</w:t>
              <w:br/>
              <w:t xml:space="preserve">    @Column(name = "exec_result", length = LEN_REMARK)</w:t>
              <w:br/>
              <w:t xml:space="preserve">    private String execResult; // 执行结果</w:t>
              <w:br/>
              <w:t xml:space="preserve">    @Column(name = "start_time", length = 20)</w:t>
              <w:br/>
              <w:t xml:space="preserve">    private String startTime;</w:t>
              <w:br/>
              <w:t xml:space="preserve">    @Column(name = "end_time", length = 20)</w:t>
              <w:br/>
              <w:t xml:space="preserve">    private String endTime;</w:t>
              <w:br/>
              <w:t>}</w:t>
              <w:br/>
              <w:br/>
              <w:t>// ==================== 数据库交互模块 ====================</w:t>
              <w:br/>
              <w:t>@Data</w:t>
              <w:br/>
              <w:t>@Entity</w:t>
              <w:br/>
              <w:t>@Table(name = "t_db_config")</w:t>
              <w:br/>
              <w:t>public class stDB_CONFIG {</w:t>
              <w:br/>
              <w:br/>
              <w:t xml:space="preserve">    @Column(name = "host", length = 64)</w:t>
              <w:br/>
              <w:t xml:space="preserve">    private String host; // 主机</w:t>
              <w:br/>
              <w:t xml:space="preserve">    @Column(name = "port")</w:t>
              <w:br/>
              <w:t xml:space="preserve">    private Integer port; // 端口</w:t>
              <w:br/>
              <w:t xml:space="preserve">    @Column(name = "db_name", length = 50)</w:t>
              <w:br/>
              <w:t xml:space="preserve">    private String dbName; // 数据库名</w:t>
              <w:br/>
              <w:t xml:space="preserve">    @Column(name = "user", length = 50)</w:t>
              <w:br/>
              <w:t xml:space="preserve">    private String user; // 用户名</w:t>
              <w:br/>
              <w:t xml:space="preserve">    @Column(name = "passwd", length = LEN_PASSWD_MAX)</w:t>
              <w:br/>
              <w:t xml:space="preserve">    private String passwd; // 密码</w:t>
              <w:br/>
              <w:t xml:space="preserve">    @Column(name = "pool_size")</w:t>
              <w:br/>
              <w:t xml:space="preserve">    private Integer poolSize; // 连接池大小</w:t>
              <w:br/>
              <w:t xml:space="preserve">    @Column(name = "timeout")</w:t>
              <w:br/>
              <w:t xml:space="preserve">    private Integer timeout; // 超时(ms)</w:t>
              <w:br/>
              <w:t>}</w:t>
              <w:br/>
              <w:br/>
              <w:t>@Data</w:t>
              <w:br/>
              <w:t>@Entity</w:t>
              <w:br/>
              <w:t>@Table(name = "t_db_result")</w:t>
              <w:br/>
              <w:t>public class stDB_RESULT {</w:t>
              <w:br/>
              <w:br/>
              <w:t xml:space="preserve">    @Column(name = "affected_rows")</w:t>
              <w:br/>
              <w:t xml:space="preserve">    private Integer affectedRows; // 影响行数</w:t>
              <w:br/>
              <w:t xml:space="preserve">    @Column(name = "last_insert_id")</w:t>
              <w:br/>
              <w:t xml:space="preserve">    private Integer lastInsertId; // 最后插入ID</w:t>
              <w:br/>
              <w:t xml:space="preserve">    @Column(name = "err_code")</w:t>
              <w:br/>
              <w:t xml:space="preserve">    private Integer errCode; // 错误码</w:t>
              <w:br/>
              <w:t xml:space="preserve">    @Column(name = "err_msg", length = 200)</w:t>
              <w:br/>
              <w:t xml:space="preserve">    private String errMsg; // 错误消息</w:t>
              <w:br/>
              <w:t>}</w:t>
              <w:br/>
            </w:r>
          </w:p>
        </w:tc>
      </w:tr>
    </w:tbl>
    <w:p w14:paraId="3F6FD25E" w14:textId="77777777" w:rsidR="00E74E7C" w:rsidRDefault="00E74E7C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7B1B68A5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0C062A55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0E35BA35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1BD1C67A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01FB0CFB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4DA7882E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024DE00D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07DAB7DD" w14:textId="77777777" w:rsidR="00E91E79" w:rsidRDefault="00E91E79" w:rsidP="00E74E7C">
      <w:pPr>
        <w:pStyle w:val="aa"/>
        <w:ind w:firstLine="0"/>
        <w:rPr>
          <w:i w:val="0"/>
          <w:color w:val="000000"/>
          <w:kern w:val="0"/>
          <w:szCs w:val="21"/>
        </w:rPr>
      </w:pPr>
    </w:p>
    <w:p w14:paraId="0171A7C6" w14:textId="0098FAD0" w:rsidR="00E91E79" w:rsidRPr="009B3287" w:rsidRDefault="00E91E79" w:rsidP="00E91E79">
      <w:pPr>
        <w:pStyle w:val="3"/>
        <w:rPr>
          <w:rFonts w:ascii="黑体" w:eastAsia="黑体" w:hAnsi="黑体"/>
          <w:b w:val="0"/>
          <w:bCs w:val="0"/>
          <w:sz w:val="24"/>
          <w:szCs w:val="24"/>
        </w:rPr>
      </w:pPr>
      <w:r w:rsidRPr="009B3287">
        <w:rPr>
          <w:rFonts w:ascii="黑体" w:eastAsia="黑体" w:hAnsi="黑体" w:hint="eastAsia"/>
          <w:b w:val="0"/>
          <w:bCs w:val="0"/>
          <w:sz w:val="24"/>
          <w:szCs w:val="24"/>
        </w:rPr>
        <w:t>类图</w:t>
      </w:r>
    </w:p>
    <w:p w14:paraId="76F90B52" w14:textId="77777777" w:rsidR="00E91E79" w:rsidRDefault="00E91E79" w:rsidP="00E91E79">
      <w:pPr>
        <w:pStyle w:val="aa"/>
        <w:ind w:firstLine="0"/>
        <w:jc w:val="center"/>
        <w:rPr>
          <w:i w:val="0"/>
          <w:color w:val="000000"/>
          <w:kern w:val="0"/>
          <w:szCs w:val="21"/>
        </w:rPr>
      </w:pPr>
      <w:r>
        <w:rPr>
          <w:rFonts w:hint="eastAsia"/>
          <w:i w:val="0"/>
          <w:noProof/>
          <w:color w:val="000000"/>
          <w:kern w:val="0"/>
          <w:szCs w:val="21"/>
        </w:rPr>
        <w:drawing>
          <wp:inline distT="0" distB="0" distL="0" distR="0" wp14:anchorId="0D935A6E" wp14:editId="1C1C95C4">
            <wp:extent cx="3425036" cy="3247205"/>
            <wp:effectExtent l="0" t="0" r="4445" b="0"/>
            <wp:docPr id="448363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855" cy="325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F00B" w14:textId="1BD4B502" w:rsidR="00E91E79" w:rsidRDefault="00E91E79" w:rsidP="00E91E79">
      <w:pPr>
        <w:pStyle w:val="aa"/>
        <w:ind w:firstLine="0"/>
        <w:jc w:val="center"/>
        <w:rPr>
          <w:rFonts w:hint="eastAsia"/>
          <w:i w:val="0"/>
          <w:color w:val="000000"/>
          <w:kern w:val="0"/>
          <w:szCs w:val="21"/>
        </w:rPr>
      </w:pPr>
      <w:r>
        <w:rPr>
          <w:rFonts w:hint="eastAsia"/>
          <w:i w:val="0"/>
          <w:color w:val="000000"/>
          <w:kern w:val="0"/>
          <w:szCs w:val="21"/>
        </w:rPr>
        <w:t>图</w:t>
      </w:r>
      <w:r>
        <w:rPr>
          <w:rFonts w:hint="eastAsia"/>
          <w:i w:val="0"/>
          <w:color w:val="000000"/>
          <w:kern w:val="0"/>
          <w:szCs w:val="21"/>
        </w:rPr>
        <w:t xml:space="preserve">1 </w:t>
      </w:r>
      <w:r>
        <w:rPr>
          <w:rFonts w:hint="eastAsia"/>
          <w:i w:val="0"/>
          <w:color w:val="000000"/>
          <w:kern w:val="0"/>
          <w:szCs w:val="21"/>
        </w:rPr>
        <w:t>核心实体类图</w:t>
      </w:r>
    </w:p>
    <w:p w14:paraId="4B56DABA" w14:textId="77777777" w:rsidR="00E91E79" w:rsidRDefault="00E91E79" w:rsidP="00E91E79">
      <w:pPr>
        <w:pStyle w:val="aa"/>
        <w:ind w:firstLine="0"/>
        <w:jc w:val="center"/>
        <w:rPr>
          <w:i w:val="0"/>
          <w:color w:val="000000"/>
          <w:kern w:val="0"/>
          <w:szCs w:val="21"/>
        </w:rPr>
      </w:pPr>
      <w:r>
        <w:rPr>
          <w:rFonts w:hint="eastAsia"/>
          <w:i w:val="0"/>
          <w:noProof/>
          <w:color w:val="000000"/>
          <w:kern w:val="0"/>
          <w:szCs w:val="21"/>
        </w:rPr>
        <w:drawing>
          <wp:inline distT="0" distB="0" distL="0" distR="0" wp14:anchorId="7BDEC780" wp14:editId="0F8D3CDB">
            <wp:extent cx="2637489" cy="3102929"/>
            <wp:effectExtent l="0" t="0" r="0" b="2540"/>
            <wp:docPr id="16016937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65" cy="311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CFCA" w14:textId="5A519E59" w:rsidR="00E91E79" w:rsidRDefault="00E91E79" w:rsidP="00E91E79">
      <w:pPr>
        <w:pStyle w:val="aa"/>
        <w:ind w:firstLine="0"/>
        <w:jc w:val="center"/>
        <w:rPr>
          <w:i w:val="0"/>
          <w:color w:val="000000"/>
          <w:kern w:val="0"/>
          <w:szCs w:val="21"/>
        </w:rPr>
      </w:pPr>
      <w:r>
        <w:rPr>
          <w:rFonts w:hint="eastAsia"/>
          <w:i w:val="0"/>
          <w:color w:val="000000"/>
          <w:kern w:val="0"/>
          <w:szCs w:val="21"/>
        </w:rPr>
        <w:t>图</w:t>
      </w:r>
      <w:r>
        <w:rPr>
          <w:rFonts w:hint="eastAsia"/>
          <w:i w:val="0"/>
          <w:color w:val="000000"/>
          <w:kern w:val="0"/>
          <w:szCs w:val="21"/>
        </w:rPr>
        <w:t xml:space="preserve">2 </w:t>
      </w:r>
      <w:r>
        <w:rPr>
          <w:rFonts w:hint="eastAsia"/>
          <w:i w:val="0"/>
          <w:color w:val="000000"/>
          <w:kern w:val="0"/>
          <w:szCs w:val="21"/>
        </w:rPr>
        <w:t>业务办理类图</w:t>
      </w:r>
    </w:p>
    <w:p w14:paraId="78B99055" w14:textId="77777777" w:rsidR="00E91E79" w:rsidRDefault="00E91E79" w:rsidP="00E91E79">
      <w:pPr>
        <w:pStyle w:val="aa"/>
        <w:ind w:firstLine="0"/>
        <w:jc w:val="center"/>
        <w:rPr>
          <w:i w:val="0"/>
          <w:color w:val="000000"/>
          <w:kern w:val="0"/>
          <w:szCs w:val="21"/>
        </w:rPr>
      </w:pPr>
    </w:p>
    <w:p w14:paraId="7DE1574D" w14:textId="77777777" w:rsidR="00E91E79" w:rsidRDefault="00E91E79" w:rsidP="00E91E79">
      <w:pPr>
        <w:pStyle w:val="aa"/>
        <w:ind w:firstLine="0"/>
        <w:jc w:val="center"/>
        <w:rPr>
          <w:rFonts w:hint="eastAsia"/>
          <w:i w:val="0"/>
          <w:color w:val="000000"/>
          <w:kern w:val="0"/>
          <w:szCs w:val="21"/>
        </w:rPr>
      </w:pPr>
    </w:p>
    <w:p w14:paraId="7B5A79E1" w14:textId="77777777" w:rsidR="00E91E79" w:rsidRDefault="00E91E79" w:rsidP="00E91E79">
      <w:pPr>
        <w:pStyle w:val="aa"/>
        <w:ind w:firstLine="0"/>
        <w:jc w:val="center"/>
        <w:rPr>
          <w:i w:val="0"/>
          <w:color w:val="000000"/>
          <w:kern w:val="0"/>
          <w:szCs w:val="21"/>
        </w:rPr>
      </w:pPr>
      <w:r>
        <w:rPr>
          <w:rFonts w:hint="eastAsia"/>
          <w:i w:val="0"/>
          <w:noProof/>
          <w:color w:val="000000"/>
          <w:kern w:val="0"/>
          <w:szCs w:val="21"/>
        </w:rPr>
        <w:drawing>
          <wp:inline distT="0" distB="0" distL="0" distR="0" wp14:anchorId="6546C543" wp14:editId="6915C7E1">
            <wp:extent cx="2870053" cy="4255751"/>
            <wp:effectExtent l="0" t="0" r="6985" b="0"/>
            <wp:docPr id="2760798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331" cy="426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25E2" w14:textId="34559A0F" w:rsidR="00E91E79" w:rsidRDefault="00E91E79" w:rsidP="00E91E79">
      <w:pPr>
        <w:pStyle w:val="aa"/>
        <w:ind w:firstLine="0"/>
        <w:jc w:val="center"/>
        <w:rPr>
          <w:rFonts w:hint="eastAsia"/>
          <w:i w:val="0"/>
          <w:color w:val="000000"/>
          <w:kern w:val="0"/>
          <w:szCs w:val="21"/>
        </w:rPr>
      </w:pPr>
      <w:r>
        <w:rPr>
          <w:rFonts w:hint="eastAsia"/>
          <w:i w:val="0"/>
          <w:color w:val="000000"/>
          <w:kern w:val="0"/>
          <w:szCs w:val="21"/>
        </w:rPr>
        <w:t>图</w:t>
      </w:r>
      <w:r>
        <w:rPr>
          <w:rFonts w:hint="eastAsia"/>
          <w:i w:val="0"/>
          <w:color w:val="000000"/>
          <w:kern w:val="0"/>
          <w:szCs w:val="21"/>
        </w:rPr>
        <w:t xml:space="preserve">3 </w:t>
      </w:r>
      <w:r>
        <w:rPr>
          <w:rFonts w:hint="eastAsia"/>
          <w:i w:val="0"/>
          <w:color w:val="000000"/>
          <w:kern w:val="0"/>
          <w:szCs w:val="21"/>
        </w:rPr>
        <w:t>流动人口</w:t>
      </w:r>
      <w:r>
        <w:rPr>
          <w:rFonts w:hint="eastAsia"/>
          <w:i w:val="0"/>
          <w:color w:val="000000"/>
          <w:kern w:val="0"/>
          <w:szCs w:val="21"/>
        </w:rPr>
        <w:t>&amp;</w:t>
      </w:r>
      <w:r>
        <w:rPr>
          <w:rFonts w:hint="eastAsia"/>
          <w:i w:val="0"/>
          <w:color w:val="000000"/>
          <w:kern w:val="0"/>
          <w:szCs w:val="21"/>
        </w:rPr>
        <w:t>重点人口管理类图</w:t>
      </w:r>
    </w:p>
    <w:p w14:paraId="6C1EEA1C" w14:textId="77777777" w:rsidR="00E91E79" w:rsidRDefault="00E91E79" w:rsidP="00E91E79">
      <w:pPr>
        <w:pStyle w:val="aa"/>
        <w:ind w:firstLine="0"/>
        <w:jc w:val="center"/>
        <w:rPr>
          <w:i w:val="0"/>
          <w:color w:val="000000"/>
          <w:kern w:val="0"/>
          <w:szCs w:val="21"/>
        </w:rPr>
      </w:pPr>
      <w:r>
        <w:rPr>
          <w:rFonts w:hint="eastAsia"/>
          <w:i w:val="0"/>
          <w:noProof/>
          <w:color w:val="000000"/>
          <w:kern w:val="0"/>
          <w:szCs w:val="21"/>
        </w:rPr>
        <w:drawing>
          <wp:inline distT="0" distB="0" distL="0" distR="0" wp14:anchorId="26C2E6B7" wp14:editId="3DE618A3">
            <wp:extent cx="2584633" cy="1707320"/>
            <wp:effectExtent l="0" t="0" r="6350" b="7620"/>
            <wp:docPr id="4471267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510" cy="17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E5D5" w14:textId="6990BBFC" w:rsidR="00E91E79" w:rsidRDefault="00E91E79" w:rsidP="00E91E79">
      <w:pPr>
        <w:pStyle w:val="aa"/>
        <w:ind w:firstLine="0"/>
        <w:jc w:val="center"/>
        <w:rPr>
          <w:rFonts w:hint="eastAsia"/>
          <w:i w:val="0"/>
          <w:color w:val="000000"/>
          <w:kern w:val="0"/>
          <w:szCs w:val="21"/>
        </w:rPr>
      </w:pPr>
      <w:r>
        <w:rPr>
          <w:rFonts w:hint="eastAsia"/>
          <w:i w:val="0"/>
          <w:color w:val="000000"/>
          <w:kern w:val="0"/>
          <w:szCs w:val="21"/>
        </w:rPr>
        <w:t>图</w:t>
      </w:r>
      <w:r>
        <w:rPr>
          <w:rFonts w:hint="eastAsia"/>
          <w:i w:val="0"/>
          <w:color w:val="000000"/>
          <w:kern w:val="0"/>
          <w:szCs w:val="21"/>
        </w:rPr>
        <w:t xml:space="preserve">4 </w:t>
      </w:r>
      <w:r>
        <w:rPr>
          <w:rFonts w:hint="eastAsia"/>
          <w:i w:val="0"/>
          <w:color w:val="000000"/>
          <w:kern w:val="0"/>
          <w:szCs w:val="21"/>
        </w:rPr>
        <w:t>证件管理类图</w:t>
      </w:r>
    </w:p>
    <w:p w14:paraId="68DD02BE" w14:textId="368A20F3" w:rsidR="00E91E79" w:rsidRDefault="00E91E79" w:rsidP="00E91E79">
      <w:pPr>
        <w:pStyle w:val="aa"/>
        <w:ind w:firstLine="0"/>
        <w:jc w:val="center"/>
        <w:rPr>
          <w:i w:val="0"/>
          <w:color w:val="000000"/>
          <w:kern w:val="0"/>
          <w:szCs w:val="21"/>
        </w:rPr>
      </w:pPr>
      <w:r>
        <w:rPr>
          <w:rFonts w:hint="eastAsia"/>
          <w:i w:val="0"/>
          <w:noProof/>
          <w:color w:val="000000"/>
          <w:kern w:val="0"/>
          <w:szCs w:val="21"/>
        </w:rPr>
        <w:drawing>
          <wp:inline distT="0" distB="0" distL="0" distR="0" wp14:anchorId="11AEED6D" wp14:editId="35872859">
            <wp:extent cx="4091015" cy="4171730"/>
            <wp:effectExtent l="0" t="0" r="5080" b="635"/>
            <wp:docPr id="3143607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227" cy="41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2B4D" w14:textId="664A938C" w:rsidR="00E91E79" w:rsidRDefault="00E91E79" w:rsidP="00E91E79">
      <w:pPr>
        <w:pStyle w:val="aa"/>
        <w:ind w:firstLine="0"/>
        <w:jc w:val="center"/>
        <w:rPr>
          <w:rFonts w:hint="eastAsia"/>
          <w:i w:val="0"/>
          <w:color w:val="000000"/>
          <w:kern w:val="0"/>
          <w:szCs w:val="21"/>
        </w:rPr>
      </w:pPr>
      <w:r>
        <w:rPr>
          <w:rFonts w:hint="eastAsia"/>
          <w:i w:val="0"/>
          <w:color w:val="000000"/>
          <w:kern w:val="0"/>
          <w:szCs w:val="21"/>
        </w:rPr>
        <w:t>图</w:t>
      </w:r>
      <w:r>
        <w:rPr>
          <w:rFonts w:hint="eastAsia"/>
          <w:i w:val="0"/>
          <w:color w:val="000000"/>
          <w:kern w:val="0"/>
          <w:szCs w:val="21"/>
        </w:rPr>
        <w:t xml:space="preserve">5 </w:t>
      </w:r>
      <w:r>
        <w:rPr>
          <w:rFonts w:hint="eastAsia"/>
          <w:i w:val="0"/>
          <w:color w:val="000000"/>
          <w:kern w:val="0"/>
          <w:szCs w:val="21"/>
        </w:rPr>
        <w:t>内部支撑类图</w:t>
      </w:r>
    </w:p>
    <w:p w14:paraId="7B538509" w14:textId="30DF1255" w:rsidR="00107687" w:rsidRPr="00D94DF7" w:rsidRDefault="00445764" w:rsidP="00D94DF7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lastRenderedPageBreak/>
        <w:t>方法</w:t>
      </w:r>
      <w:r>
        <w:rPr>
          <w:rFonts w:hint="eastAsia"/>
          <w:b w:val="0"/>
          <w:bCs w:val="0"/>
          <w:sz w:val="28"/>
          <w:szCs w:val="28"/>
        </w:rPr>
        <w:t>/</w:t>
      </w:r>
      <w:r>
        <w:rPr>
          <w:rFonts w:hint="eastAsia"/>
          <w:b w:val="0"/>
          <w:bCs w:val="0"/>
          <w:sz w:val="28"/>
          <w:szCs w:val="28"/>
        </w:rPr>
        <w:t>函数的定义</w:t>
      </w:r>
    </w:p>
    <w:p w14:paraId="4E239903" w14:textId="2387B407" w:rsidR="00107687" w:rsidRPr="00D94DF7" w:rsidRDefault="00000000" w:rsidP="005E4605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8"/>
          <w:szCs w:val="28"/>
        </w:rPr>
      </w:pPr>
      <w:bookmarkStart w:id="3" w:name="_Toc168837510"/>
      <w:r w:rsidRPr="00D94DF7">
        <w:rPr>
          <w:rFonts w:ascii="黑体" w:eastAsia="黑体" w:hAnsi="黑体" w:hint="eastAsia"/>
          <w:b w:val="0"/>
          <w:bCs w:val="0"/>
          <w:sz w:val="28"/>
          <w:szCs w:val="28"/>
        </w:rPr>
        <w:t>模块间接口函数</w:t>
      </w:r>
      <w:bookmarkEnd w:id="3"/>
    </w:p>
    <w:p w14:paraId="4F80A12A" w14:textId="72B1B66A" w:rsidR="005E4605" w:rsidRPr="009410E6" w:rsidRDefault="00BD5549" w:rsidP="005E4605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 w:hint="eastAsia"/>
          <w:b w:val="0"/>
          <w:bCs w:val="0"/>
          <w:sz w:val="24"/>
          <w:szCs w:val="24"/>
        </w:rPr>
        <w:t>s</w:t>
      </w:r>
      <w:r w:rsidRPr="008709D3">
        <w:rPr>
          <w:rFonts w:ascii="Times New Roman" w:hAnsi="Times New Roman"/>
          <w:b w:val="0"/>
          <w:bCs w:val="0"/>
          <w:sz w:val="24"/>
          <w:szCs w:val="24"/>
        </w:rPr>
        <w:t>end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2475"/>
        <w:gridCol w:w="744"/>
        <w:gridCol w:w="2179"/>
      </w:tblGrid>
      <w:tr w:rsidR="00107687" w14:paraId="26DDC5EA" w14:textId="77777777" w:rsidTr="008709D3">
        <w:trPr>
          <w:trHeight w:val="285"/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33E71A18" w14:textId="5283DE46" w:rsidR="00107687" w:rsidRPr="008709D3" w:rsidRDefault="00461397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方法</w:t>
            </w:r>
            <w:r w:rsidRPr="008709D3">
              <w:rPr>
                <w:rFonts w:ascii="黑体" w:eastAsia="黑体" w:hAnsi="黑体" w:hint="eastAsia"/>
                <w:szCs w:val="21"/>
              </w:rPr>
              <w:t>名</w:t>
            </w:r>
          </w:p>
        </w:tc>
        <w:tc>
          <w:tcPr>
            <w:tcW w:w="6777" w:type="dxa"/>
            <w:gridSpan w:val="4"/>
            <w:vAlign w:val="center"/>
          </w:tcPr>
          <w:p w14:paraId="43E0EC80" w14:textId="4E1F350D" w:rsidR="00107687" w:rsidRPr="008709D3" w:rsidRDefault="00E7082B" w:rsidP="00D01D47">
            <w:pPr>
              <w:spacing w:line="300" w:lineRule="auto"/>
              <w:ind w:leftChars="1" w:left="220" w:rightChars="104" w:right="218" w:hangingChars="104" w:hanging="218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 w:rsidRPr="008709D3">
              <w:rPr>
                <w:szCs w:val="21"/>
              </w:rPr>
              <w:t>end</w:t>
            </w:r>
          </w:p>
        </w:tc>
      </w:tr>
      <w:tr w:rsidR="00107687" w14:paraId="06DD9D90" w14:textId="77777777" w:rsidTr="008709D3">
        <w:trPr>
          <w:jc w:val="center"/>
        </w:trPr>
        <w:tc>
          <w:tcPr>
            <w:tcW w:w="2088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4FE6C90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777" w:type="dxa"/>
            <w:gridSpan w:val="4"/>
            <w:tcBorders>
              <w:bottom w:val="single" w:sz="4" w:space="0" w:color="auto"/>
            </w:tcBorders>
            <w:vAlign w:val="center"/>
          </w:tcPr>
          <w:p w14:paraId="4F979FE3" w14:textId="77777777" w:rsidR="00107687" w:rsidRPr="008709D3" w:rsidRDefault="00000000" w:rsidP="00D01D47">
            <w:pPr>
              <w:spacing w:line="300" w:lineRule="auto"/>
              <w:ind w:rightChars="104" w:right="218"/>
              <w:rPr>
                <w:szCs w:val="21"/>
              </w:rPr>
            </w:pPr>
            <w:r w:rsidRPr="008709D3">
              <w:rPr>
                <w:szCs w:val="21"/>
              </w:rPr>
              <w:t>发送</w:t>
            </w:r>
          </w:p>
        </w:tc>
      </w:tr>
      <w:tr w:rsidR="00107687" w14:paraId="14E8A810" w14:textId="77777777" w:rsidTr="008709D3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7EF24578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777" w:type="dxa"/>
            <w:gridSpan w:val="4"/>
            <w:vAlign w:val="center"/>
          </w:tcPr>
          <w:p w14:paraId="2F601A96" w14:textId="509BA254" w:rsidR="00107687" w:rsidRPr="008709D3" w:rsidRDefault="00C96A6C" w:rsidP="00D01D4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int</w:t>
            </w:r>
            <w:r w:rsidRPr="008709D3">
              <w:rPr>
                <w:szCs w:val="21"/>
              </w:rPr>
              <w:t xml:space="preserve"> </w:t>
            </w:r>
            <w:r w:rsidR="00461397">
              <w:rPr>
                <w:rFonts w:hint="eastAsia"/>
                <w:szCs w:val="21"/>
              </w:rPr>
              <w:t>s</w:t>
            </w:r>
            <w:r w:rsidRPr="008709D3">
              <w:rPr>
                <w:szCs w:val="21"/>
              </w:rPr>
              <w:t>end(</w:t>
            </w:r>
            <w:r>
              <w:rPr>
                <w:szCs w:val="21"/>
              </w:rPr>
              <w:t>int</w:t>
            </w:r>
            <w:r w:rsidRPr="008709D3">
              <w:rPr>
                <w:szCs w:val="21"/>
              </w:rPr>
              <w:t xml:space="preserve"> socket_fd,</w:t>
            </w:r>
            <w:r w:rsidR="00E7082B">
              <w:rPr>
                <w:rFonts w:hint="eastAsia"/>
                <w:szCs w:val="21"/>
              </w:rPr>
              <w:t xml:space="preserve"> </w:t>
            </w:r>
            <w:r w:rsidRPr="008709D3">
              <w:rPr>
                <w:szCs w:val="21"/>
              </w:rPr>
              <w:t>char pcBuffer)</w:t>
            </w:r>
          </w:p>
        </w:tc>
      </w:tr>
      <w:tr w:rsidR="00107687" w14:paraId="3650EAC9" w14:textId="77777777" w:rsidTr="008709D3">
        <w:trPr>
          <w:jc w:val="center"/>
        </w:trPr>
        <w:tc>
          <w:tcPr>
            <w:tcW w:w="8865" w:type="dxa"/>
            <w:gridSpan w:val="5"/>
            <w:shd w:val="clear" w:color="auto" w:fill="CCCCCC"/>
            <w:vAlign w:val="center"/>
          </w:tcPr>
          <w:p w14:paraId="3C8430CD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107687" w14:paraId="38FFC872" w14:textId="77777777" w:rsidTr="008709D3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594BF157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3944" w:type="dxa"/>
            <w:gridSpan w:val="2"/>
            <w:shd w:val="clear" w:color="auto" w:fill="CCCCCC"/>
            <w:vAlign w:val="center"/>
          </w:tcPr>
          <w:p w14:paraId="51768C04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21" w:type="dxa"/>
            <w:shd w:val="clear" w:color="auto" w:fill="CCCCCC"/>
            <w:vAlign w:val="center"/>
          </w:tcPr>
          <w:p w14:paraId="4BE6677E" w14:textId="77777777" w:rsidR="00107687" w:rsidRPr="00171FF1" w:rsidRDefault="00000000" w:rsidP="00171FF1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171FF1">
              <w:rPr>
                <w:rFonts w:eastAsia="黑体"/>
                <w:szCs w:val="21"/>
              </w:rPr>
              <w:t>I/O</w:t>
            </w:r>
          </w:p>
        </w:tc>
        <w:tc>
          <w:tcPr>
            <w:tcW w:w="2112" w:type="dxa"/>
            <w:shd w:val="clear" w:color="auto" w:fill="CCCCCC"/>
            <w:vAlign w:val="center"/>
          </w:tcPr>
          <w:p w14:paraId="611D3825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107687" w14:paraId="039401B9" w14:textId="77777777" w:rsidTr="008709D3">
        <w:trPr>
          <w:jc w:val="center"/>
        </w:trPr>
        <w:tc>
          <w:tcPr>
            <w:tcW w:w="2088" w:type="dxa"/>
            <w:vAlign w:val="center"/>
          </w:tcPr>
          <w:p w14:paraId="47B9918F" w14:textId="2675E19C" w:rsidR="00107687" w:rsidRPr="008709D3" w:rsidRDefault="00BD5549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3944" w:type="dxa"/>
            <w:gridSpan w:val="2"/>
            <w:vAlign w:val="center"/>
          </w:tcPr>
          <w:p w14:paraId="3511F41D" w14:textId="77777777" w:rsidR="00107687" w:rsidRPr="008709D3" w:rsidRDefault="00000000" w:rsidP="00D01D47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 w:rsidRPr="008709D3">
              <w:rPr>
                <w:szCs w:val="21"/>
              </w:rPr>
              <w:t>socket_fd</w:t>
            </w:r>
          </w:p>
        </w:tc>
        <w:tc>
          <w:tcPr>
            <w:tcW w:w="721" w:type="dxa"/>
            <w:vAlign w:val="center"/>
          </w:tcPr>
          <w:p w14:paraId="0CCEDC39" w14:textId="77777777" w:rsidR="00107687" w:rsidRPr="00171FF1" w:rsidRDefault="00000000" w:rsidP="00171FF1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171FF1"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76E32875" w14:textId="77777777" w:rsidR="00107687" w:rsidRPr="008709D3" w:rsidRDefault="00000000" w:rsidP="00D01D47">
            <w:pPr>
              <w:tabs>
                <w:tab w:val="center" w:pos="1342"/>
              </w:tabs>
              <w:spacing w:line="300" w:lineRule="auto"/>
              <w:ind w:rightChars="104" w:right="218"/>
              <w:jc w:val="center"/>
              <w:rPr>
                <w:szCs w:val="21"/>
              </w:rPr>
            </w:pPr>
            <w:r w:rsidRPr="008709D3">
              <w:rPr>
                <w:szCs w:val="21"/>
              </w:rPr>
              <w:t>套接字标示符</w:t>
            </w:r>
          </w:p>
        </w:tc>
      </w:tr>
      <w:tr w:rsidR="00107687" w14:paraId="3076EAA7" w14:textId="77777777" w:rsidTr="008709D3">
        <w:trPr>
          <w:jc w:val="center"/>
        </w:trPr>
        <w:tc>
          <w:tcPr>
            <w:tcW w:w="2088" w:type="dxa"/>
            <w:vAlign w:val="center"/>
          </w:tcPr>
          <w:p w14:paraId="6012DB5D" w14:textId="5017D7D0" w:rsidR="00107687" w:rsidRPr="008709D3" w:rsidRDefault="00BD5549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Long</w:t>
            </w:r>
          </w:p>
        </w:tc>
        <w:tc>
          <w:tcPr>
            <w:tcW w:w="3944" w:type="dxa"/>
            <w:gridSpan w:val="2"/>
            <w:vAlign w:val="center"/>
          </w:tcPr>
          <w:p w14:paraId="4E7671B9" w14:textId="77777777" w:rsidR="00107687" w:rsidRPr="008709D3" w:rsidRDefault="00000000" w:rsidP="00D01D47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 w:rsidRPr="008709D3">
              <w:rPr>
                <w:szCs w:val="21"/>
              </w:rPr>
              <w:t>pcBuffer</w:t>
            </w:r>
          </w:p>
        </w:tc>
        <w:tc>
          <w:tcPr>
            <w:tcW w:w="721" w:type="dxa"/>
            <w:vAlign w:val="center"/>
          </w:tcPr>
          <w:p w14:paraId="30F5B879" w14:textId="77777777" w:rsidR="00107687" w:rsidRPr="00171FF1" w:rsidRDefault="00000000" w:rsidP="00171FF1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171FF1"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5DB2D3DF" w14:textId="77777777" w:rsidR="00107687" w:rsidRPr="008709D3" w:rsidRDefault="00000000" w:rsidP="00D01D47">
            <w:pPr>
              <w:tabs>
                <w:tab w:val="center" w:pos="1342"/>
              </w:tabs>
              <w:spacing w:line="300" w:lineRule="auto"/>
              <w:ind w:rightChars="104" w:right="218"/>
              <w:jc w:val="center"/>
              <w:rPr>
                <w:szCs w:val="21"/>
              </w:rPr>
            </w:pPr>
            <w:r w:rsidRPr="008709D3">
              <w:rPr>
                <w:szCs w:val="21"/>
              </w:rPr>
              <w:t>缓冲区</w:t>
            </w:r>
          </w:p>
        </w:tc>
      </w:tr>
      <w:tr w:rsidR="00107687" w14:paraId="32703753" w14:textId="77777777" w:rsidTr="008709D3">
        <w:trPr>
          <w:jc w:val="center"/>
        </w:trPr>
        <w:tc>
          <w:tcPr>
            <w:tcW w:w="2088" w:type="dxa"/>
            <w:vMerge w:val="restart"/>
            <w:shd w:val="clear" w:color="auto" w:fill="CCCCCC"/>
            <w:vAlign w:val="center"/>
          </w:tcPr>
          <w:p w14:paraId="5D14DDEF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4930ECB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399" w:type="dxa"/>
            <w:vAlign w:val="center"/>
          </w:tcPr>
          <w:p w14:paraId="18AB239E" w14:textId="05DD3A91" w:rsidR="00107687" w:rsidRPr="008709D3" w:rsidRDefault="00C96A6C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int</w:t>
            </w:r>
          </w:p>
        </w:tc>
        <w:tc>
          <w:tcPr>
            <w:tcW w:w="2833" w:type="dxa"/>
            <w:gridSpan w:val="2"/>
            <w:shd w:val="clear" w:color="auto" w:fill="CCCCCC"/>
            <w:vAlign w:val="center"/>
          </w:tcPr>
          <w:p w14:paraId="78821BC4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107687" w14:paraId="18C613E5" w14:textId="77777777" w:rsidTr="008709D3">
        <w:trPr>
          <w:jc w:val="center"/>
        </w:trPr>
        <w:tc>
          <w:tcPr>
            <w:tcW w:w="2088" w:type="dxa"/>
            <w:vMerge/>
            <w:shd w:val="clear" w:color="auto" w:fill="CCCCCC"/>
            <w:vAlign w:val="center"/>
          </w:tcPr>
          <w:p w14:paraId="16072E37" w14:textId="77777777" w:rsidR="00107687" w:rsidRPr="008709D3" w:rsidRDefault="00107687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 w:val="restart"/>
            <w:shd w:val="clear" w:color="auto" w:fill="CCCCCC"/>
            <w:vAlign w:val="center"/>
          </w:tcPr>
          <w:p w14:paraId="2C84BD43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399" w:type="dxa"/>
            <w:vAlign w:val="center"/>
          </w:tcPr>
          <w:p w14:paraId="7B5D7F8A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 w:rsidRPr="008709D3">
              <w:rPr>
                <w:rFonts w:eastAsia="黑体"/>
                <w:szCs w:val="21"/>
              </w:rPr>
              <w:t>0</w:t>
            </w:r>
          </w:p>
        </w:tc>
        <w:tc>
          <w:tcPr>
            <w:tcW w:w="2833" w:type="dxa"/>
            <w:gridSpan w:val="2"/>
            <w:vAlign w:val="center"/>
          </w:tcPr>
          <w:p w14:paraId="4CF2C6EB" w14:textId="77777777" w:rsidR="00107687" w:rsidRPr="008709D3" w:rsidRDefault="00000000" w:rsidP="00D01D47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 w:rsidRPr="008709D3">
              <w:rPr>
                <w:rFonts w:ascii="宋体" w:hAnsi="宋体" w:hint="eastAsia"/>
                <w:szCs w:val="21"/>
              </w:rPr>
              <w:t>发送成功</w:t>
            </w:r>
          </w:p>
        </w:tc>
      </w:tr>
      <w:tr w:rsidR="00107687" w14:paraId="727B7C9E" w14:textId="77777777" w:rsidTr="008709D3">
        <w:trPr>
          <w:jc w:val="center"/>
        </w:trPr>
        <w:tc>
          <w:tcPr>
            <w:tcW w:w="208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1F5E899" w14:textId="77777777" w:rsidR="00107687" w:rsidRPr="008709D3" w:rsidRDefault="00107687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1E8F618" w14:textId="77777777" w:rsidR="00107687" w:rsidRPr="008709D3" w:rsidRDefault="00107687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14:paraId="7135DF9E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 w:rsidRPr="008709D3">
              <w:rPr>
                <w:rFonts w:eastAsia="黑体"/>
                <w:szCs w:val="21"/>
              </w:rPr>
              <w:t>1</w:t>
            </w:r>
          </w:p>
        </w:tc>
        <w:tc>
          <w:tcPr>
            <w:tcW w:w="2833" w:type="dxa"/>
            <w:gridSpan w:val="2"/>
            <w:tcBorders>
              <w:bottom w:val="single" w:sz="4" w:space="0" w:color="auto"/>
            </w:tcBorders>
            <w:vAlign w:val="center"/>
          </w:tcPr>
          <w:p w14:paraId="3AD0ACA1" w14:textId="77777777" w:rsidR="00107687" w:rsidRPr="008709D3" w:rsidRDefault="00000000" w:rsidP="00D01D47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 w:rsidRPr="008709D3">
              <w:rPr>
                <w:rFonts w:ascii="宋体" w:hAnsi="宋体" w:hint="eastAsia"/>
                <w:szCs w:val="21"/>
              </w:rPr>
              <w:t>发送失败</w:t>
            </w:r>
          </w:p>
        </w:tc>
      </w:tr>
    </w:tbl>
    <w:p w14:paraId="6928ACE3" w14:textId="68679FCB" w:rsidR="005E4605" w:rsidRPr="009410E6" w:rsidRDefault="00BD5549" w:rsidP="005E4605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 w:hint="eastAsia"/>
          <w:b w:val="0"/>
          <w:bCs w:val="0"/>
          <w:sz w:val="24"/>
          <w:szCs w:val="24"/>
        </w:rPr>
        <w:t>r</w:t>
      </w:r>
      <w:r w:rsidRPr="00D55C89">
        <w:rPr>
          <w:rFonts w:ascii="Times New Roman" w:hAnsi="Times New Roman" w:hint="eastAsia"/>
          <w:b w:val="0"/>
          <w:bCs w:val="0"/>
          <w:sz w:val="24"/>
          <w:szCs w:val="24"/>
        </w:rPr>
        <w:t>eceive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2475"/>
        <w:gridCol w:w="744"/>
        <w:gridCol w:w="2179"/>
      </w:tblGrid>
      <w:tr w:rsidR="00107687" w14:paraId="218F3434" w14:textId="77777777" w:rsidTr="00971618">
        <w:trPr>
          <w:trHeight w:val="285"/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7AE737CA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777" w:type="dxa"/>
            <w:gridSpan w:val="4"/>
            <w:vAlign w:val="center"/>
          </w:tcPr>
          <w:p w14:paraId="13543C04" w14:textId="4C78EC0D" w:rsidR="00107687" w:rsidRPr="00971618" w:rsidRDefault="00E7082B" w:rsidP="00D01D47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 w:rsidRPr="00971618">
              <w:rPr>
                <w:szCs w:val="21"/>
              </w:rPr>
              <w:t>eceive</w:t>
            </w:r>
          </w:p>
        </w:tc>
      </w:tr>
      <w:tr w:rsidR="00107687" w14:paraId="2E1EB20F" w14:textId="77777777" w:rsidTr="00971618">
        <w:trPr>
          <w:jc w:val="center"/>
        </w:trPr>
        <w:tc>
          <w:tcPr>
            <w:tcW w:w="2088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DD28510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777" w:type="dxa"/>
            <w:gridSpan w:val="4"/>
            <w:tcBorders>
              <w:bottom w:val="single" w:sz="4" w:space="0" w:color="auto"/>
            </w:tcBorders>
            <w:vAlign w:val="center"/>
          </w:tcPr>
          <w:p w14:paraId="604765F1" w14:textId="77777777" w:rsidR="00107687" w:rsidRPr="00971618" w:rsidRDefault="00000000" w:rsidP="00D01D47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 w:rsidRPr="00971618">
              <w:rPr>
                <w:szCs w:val="21"/>
              </w:rPr>
              <w:t>接收</w:t>
            </w:r>
          </w:p>
        </w:tc>
      </w:tr>
      <w:tr w:rsidR="00107687" w14:paraId="54350FB6" w14:textId="77777777" w:rsidTr="00971618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6AA1A551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777" w:type="dxa"/>
            <w:gridSpan w:val="4"/>
            <w:vAlign w:val="center"/>
          </w:tcPr>
          <w:p w14:paraId="564FF349" w14:textId="2C61EE1B" w:rsidR="00107687" w:rsidRPr="00971618" w:rsidRDefault="00C96A6C" w:rsidP="00D01D47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>int</w:t>
            </w:r>
            <w:r w:rsidRPr="00971618">
              <w:rPr>
                <w:szCs w:val="21"/>
              </w:rPr>
              <w:t xml:space="preserve"> </w:t>
            </w:r>
            <w:r w:rsidR="00E7082B">
              <w:rPr>
                <w:rFonts w:hint="eastAsia"/>
                <w:szCs w:val="21"/>
              </w:rPr>
              <w:t>r</w:t>
            </w:r>
            <w:r w:rsidRPr="00971618">
              <w:rPr>
                <w:szCs w:val="21"/>
              </w:rPr>
              <w:t>eceive(</w:t>
            </w:r>
            <w:r>
              <w:rPr>
                <w:szCs w:val="21"/>
              </w:rPr>
              <w:t>int</w:t>
            </w:r>
            <w:r w:rsidRPr="00971618">
              <w:rPr>
                <w:szCs w:val="21"/>
              </w:rPr>
              <w:t xml:space="preserve"> socket_fd,</w:t>
            </w:r>
            <w:r w:rsidR="00E7082B">
              <w:rPr>
                <w:rFonts w:hint="eastAsia"/>
                <w:szCs w:val="21"/>
              </w:rPr>
              <w:t xml:space="preserve"> </w:t>
            </w:r>
            <w:r w:rsidRPr="00971618">
              <w:rPr>
                <w:szCs w:val="21"/>
              </w:rPr>
              <w:t>char* pcBuffer)</w:t>
            </w:r>
          </w:p>
        </w:tc>
      </w:tr>
      <w:tr w:rsidR="00107687" w14:paraId="66E70083" w14:textId="77777777" w:rsidTr="00971618">
        <w:trPr>
          <w:jc w:val="center"/>
        </w:trPr>
        <w:tc>
          <w:tcPr>
            <w:tcW w:w="8865" w:type="dxa"/>
            <w:gridSpan w:val="5"/>
            <w:shd w:val="clear" w:color="auto" w:fill="CCCCCC"/>
            <w:vAlign w:val="center"/>
          </w:tcPr>
          <w:p w14:paraId="12A88AF1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107687" w14:paraId="194D21A6" w14:textId="77777777" w:rsidTr="00971618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470B8DF0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3944" w:type="dxa"/>
            <w:gridSpan w:val="2"/>
            <w:shd w:val="clear" w:color="auto" w:fill="CCCCCC"/>
            <w:vAlign w:val="center"/>
          </w:tcPr>
          <w:p w14:paraId="2150FCB1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21" w:type="dxa"/>
            <w:shd w:val="clear" w:color="auto" w:fill="CCCCCC"/>
            <w:vAlign w:val="center"/>
          </w:tcPr>
          <w:p w14:paraId="3AFAD73C" w14:textId="77777777" w:rsidR="00107687" w:rsidRPr="00DA2708" w:rsidRDefault="00000000" w:rsidP="00DA2708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I/O</w:t>
            </w:r>
          </w:p>
        </w:tc>
        <w:tc>
          <w:tcPr>
            <w:tcW w:w="2112" w:type="dxa"/>
            <w:shd w:val="clear" w:color="auto" w:fill="CCCCCC"/>
            <w:vAlign w:val="center"/>
          </w:tcPr>
          <w:p w14:paraId="441FF6D5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107687" w14:paraId="275212C3" w14:textId="77777777" w:rsidTr="00971618">
        <w:trPr>
          <w:jc w:val="center"/>
        </w:trPr>
        <w:tc>
          <w:tcPr>
            <w:tcW w:w="2088" w:type="dxa"/>
            <w:vAlign w:val="center"/>
          </w:tcPr>
          <w:p w14:paraId="3F108FBB" w14:textId="557D8232" w:rsidR="00107687" w:rsidRPr="00971618" w:rsidRDefault="00C96A6C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3944" w:type="dxa"/>
            <w:gridSpan w:val="2"/>
            <w:vAlign w:val="center"/>
          </w:tcPr>
          <w:p w14:paraId="7966DC23" w14:textId="77777777" w:rsidR="00107687" w:rsidRPr="00971618" w:rsidRDefault="00000000" w:rsidP="00D01D47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 w:rsidRPr="00971618">
              <w:rPr>
                <w:szCs w:val="21"/>
              </w:rPr>
              <w:t>socket_fd</w:t>
            </w:r>
          </w:p>
        </w:tc>
        <w:tc>
          <w:tcPr>
            <w:tcW w:w="721" w:type="dxa"/>
            <w:vAlign w:val="center"/>
          </w:tcPr>
          <w:p w14:paraId="7A18176F" w14:textId="77777777" w:rsidR="00107687" w:rsidRPr="00DA2708" w:rsidRDefault="00000000" w:rsidP="00DA2708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0947ECBF" w14:textId="77777777" w:rsidR="00107687" w:rsidRPr="00971618" w:rsidRDefault="00000000" w:rsidP="00D01D47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 w:rsidRPr="00971618">
              <w:rPr>
                <w:szCs w:val="21"/>
              </w:rPr>
              <w:t>套接字标示符</w:t>
            </w:r>
          </w:p>
        </w:tc>
      </w:tr>
      <w:tr w:rsidR="00107687" w14:paraId="73399ACF" w14:textId="77777777" w:rsidTr="00971618">
        <w:trPr>
          <w:jc w:val="center"/>
        </w:trPr>
        <w:tc>
          <w:tcPr>
            <w:tcW w:w="2088" w:type="dxa"/>
            <w:vAlign w:val="center"/>
          </w:tcPr>
          <w:p w14:paraId="12A67F3C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 w:rsidRPr="00971618">
              <w:rPr>
                <w:szCs w:val="21"/>
              </w:rPr>
              <w:t>char*</w:t>
            </w:r>
          </w:p>
        </w:tc>
        <w:tc>
          <w:tcPr>
            <w:tcW w:w="3944" w:type="dxa"/>
            <w:gridSpan w:val="2"/>
            <w:vAlign w:val="center"/>
          </w:tcPr>
          <w:p w14:paraId="186BE3B6" w14:textId="77777777" w:rsidR="00107687" w:rsidRPr="00971618" w:rsidRDefault="00000000" w:rsidP="00D01D47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 w:rsidRPr="00971618">
              <w:rPr>
                <w:szCs w:val="21"/>
              </w:rPr>
              <w:t>pcBuffer</w:t>
            </w:r>
          </w:p>
        </w:tc>
        <w:tc>
          <w:tcPr>
            <w:tcW w:w="721" w:type="dxa"/>
            <w:vAlign w:val="center"/>
          </w:tcPr>
          <w:p w14:paraId="7E0B7875" w14:textId="77777777" w:rsidR="00107687" w:rsidRPr="00DA2708" w:rsidRDefault="00000000" w:rsidP="00DA2708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19191B50" w14:textId="77777777" w:rsidR="00107687" w:rsidRPr="00971618" w:rsidRDefault="00000000" w:rsidP="00D01D47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 w:rsidRPr="00971618">
              <w:rPr>
                <w:szCs w:val="21"/>
              </w:rPr>
              <w:t>缓冲区</w:t>
            </w:r>
          </w:p>
        </w:tc>
      </w:tr>
      <w:tr w:rsidR="00107687" w14:paraId="750C221C" w14:textId="77777777" w:rsidTr="00971618">
        <w:trPr>
          <w:jc w:val="center"/>
        </w:trPr>
        <w:tc>
          <w:tcPr>
            <w:tcW w:w="2088" w:type="dxa"/>
            <w:vMerge w:val="restart"/>
            <w:shd w:val="clear" w:color="auto" w:fill="CCCCCC"/>
            <w:vAlign w:val="center"/>
          </w:tcPr>
          <w:p w14:paraId="03F4F3BC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7372293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399" w:type="dxa"/>
            <w:vAlign w:val="center"/>
          </w:tcPr>
          <w:p w14:paraId="493652D8" w14:textId="5A60F574" w:rsidR="00107687" w:rsidRPr="00971618" w:rsidRDefault="00E7082B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833" w:type="dxa"/>
            <w:gridSpan w:val="2"/>
            <w:shd w:val="clear" w:color="auto" w:fill="CCCCCC"/>
            <w:vAlign w:val="center"/>
          </w:tcPr>
          <w:p w14:paraId="44150275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107687" w14:paraId="7287AC5C" w14:textId="77777777" w:rsidTr="00971618">
        <w:trPr>
          <w:jc w:val="center"/>
        </w:trPr>
        <w:tc>
          <w:tcPr>
            <w:tcW w:w="2088" w:type="dxa"/>
            <w:vMerge/>
            <w:shd w:val="clear" w:color="auto" w:fill="CCCCCC"/>
            <w:vAlign w:val="center"/>
          </w:tcPr>
          <w:p w14:paraId="6D8583AE" w14:textId="77777777" w:rsidR="00107687" w:rsidRPr="00971618" w:rsidRDefault="00107687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 w:val="restart"/>
            <w:shd w:val="clear" w:color="auto" w:fill="CCCCCC"/>
            <w:vAlign w:val="center"/>
          </w:tcPr>
          <w:p w14:paraId="36199FA0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399" w:type="dxa"/>
            <w:vAlign w:val="center"/>
          </w:tcPr>
          <w:p w14:paraId="100D88E1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 w:rsidRPr="00971618">
              <w:rPr>
                <w:szCs w:val="21"/>
              </w:rPr>
              <w:t>0</w:t>
            </w:r>
          </w:p>
        </w:tc>
        <w:tc>
          <w:tcPr>
            <w:tcW w:w="2833" w:type="dxa"/>
            <w:gridSpan w:val="2"/>
            <w:vAlign w:val="center"/>
          </w:tcPr>
          <w:p w14:paraId="7248EBB6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宋体" w:hAnsi="宋体" w:hint="eastAsia"/>
                <w:szCs w:val="21"/>
              </w:rPr>
              <w:t>接收成功</w:t>
            </w:r>
          </w:p>
        </w:tc>
      </w:tr>
      <w:tr w:rsidR="00107687" w14:paraId="518DF2B2" w14:textId="77777777" w:rsidTr="00971618">
        <w:trPr>
          <w:jc w:val="center"/>
        </w:trPr>
        <w:tc>
          <w:tcPr>
            <w:tcW w:w="208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9EC4061" w14:textId="77777777" w:rsidR="00107687" w:rsidRPr="00971618" w:rsidRDefault="00107687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76EA5EC" w14:textId="77777777" w:rsidR="00107687" w:rsidRPr="00971618" w:rsidRDefault="00107687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14:paraId="4AE04306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 w:rsidRPr="00971618">
              <w:rPr>
                <w:szCs w:val="21"/>
              </w:rPr>
              <w:t>1</w:t>
            </w:r>
          </w:p>
        </w:tc>
        <w:tc>
          <w:tcPr>
            <w:tcW w:w="2833" w:type="dxa"/>
            <w:gridSpan w:val="2"/>
            <w:tcBorders>
              <w:bottom w:val="single" w:sz="4" w:space="0" w:color="auto"/>
            </w:tcBorders>
            <w:vAlign w:val="center"/>
          </w:tcPr>
          <w:p w14:paraId="1878136D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宋体" w:hAnsi="宋体" w:hint="eastAsia"/>
                <w:szCs w:val="21"/>
              </w:rPr>
              <w:t>接收失败</w:t>
            </w:r>
          </w:p>
        </w:tc>
      </w:tr>
    </w:tbl>
    <w:p w14:paraId="4DA4760C" w14:textId="77777777" w:rsidR="00107687" w:rsidRDefault="00107687" w:rsidP="005E4605">
      <w:pPr>
        <w:spacing w:line="420" w:lineRule="exact"/>
      </w:pPr>
    </w:p>
    <w:p w14:paraId="39518CF7" w14:textId="77777777" w:rsidR="00107687" w:rsidRPr="00D94DF7" w:rsidRDefault="00000000" w:rsidP="005E4605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8"/>
          <w:szCs w:val="28"/>
        </w:rPr>
      </w:pPr>
      <w:bookmarkStart w:id="4" w:name="_Toc168837511"/>
      <w:r w:rsidRPr="00D94DF7">
        <w:rPr>
          <w:rFonts w:ascii="黑体" w:eastAsia="黑体" w:hAnsi="黑体" w:hint="eastAsia"/>
          <w:b w:val="0"/>
          <w:bCs w:val="0"/>
          <w:sz w:val="28"/>
          <w:szCs w:val="28"/>
        </w:rPr>
        <w:t>模块内接口函数</w:t>
      </w:r>
      <w:bookmarkEnd w:id="4"/>
    </w:p>
    <w:p w14:paraId="0CAA6521" w14:textId="061977A5" w:rsidR="00107687" w:rsidRPr="009F164F" w:rsidRDefault="00BD5549" w:rsidP="005E4605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 w:hint="eastAsia"/>
          <w:b w:val="0"/>
          <w:bCs w:val="0"/>
          <w:sz w:val="24"/>
          <w:szCs w:val="24"/>
        </w:rPr>
        <w:t>c</w:t>
      </w:r>
      <w:r w:rsidRPr="00D55C89">
        <w:rPr>
          <w:rFonts w:ascii="Times New Roman" w:hAnsi="Times New Roman" w:hint="eastAsia"/>
          <w:b w:val="0"/>
          <w:bCs w:val="0"/>
          <w:sz w:val="24"/>
          <w:szCs w:val="24"/>
        </w:rPr>
        <w:t>heckLoginInput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2475"/>
        <w:gridCol w:w="744"/>
        <w:gridCol w:w="2179"/>
      </w:tblGrid>
      <w:tr w:rsidR="00107687" w14:paraId="2F4F6046" w14:textId="77777777" w:rsidTr="00D01D47">
        <w:trPr>
          <w:trHeight w:val="285"/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7FF65051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777" w:type="dxa"/>
            <w:gridSpan w:val="4"/>
            <w:vAlign w:val="center"/>
          </w:tcPr>
          <w:p w14:paraId="27742F82" w14:textId="266B68D0" w:rsidR="00107687" w:rsidRPr="00D01D47" w:rsidRDefault="00E7082B" w:rsidP="00D01D47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 w:rsidRPr="00D01D47">
              <w:rPr>
                <w:szCs w:val="21"/>
              </w:rPr>
              <w:t>heckLoginInput</w:t>
            </w:r>
          </w:p>
        </w:tc>
      </w:tr>
      <w:tr w:rsidR="00107687" w14:paraId="0709F6D9" w14:textId="77777777" w:rsidTr="00D01D47">
        <w:trPr>
          <w:jc w:val="center"/>
        </w:trPr>
        <w:tc>
          <w:tcPr>
            <w:tcW w:w="2088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32D334D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777" w:type="dxa"/>
            <w:gridSpan w:val="4"/>
            <w:tcBorders>
              <w:bottom w:val="single" w:sz="4" w:space="0" w:color="auto"/>
            </w:tcBorders>
            <w:vAlign w:val="center"/>
          </w:tcPr>
          <w:p w14:paraId="4815CA98" w14:textId="77777777" w:rsidR="00107687" w:rsidRPr="004446AA" w:rsidRDefault="00000000" w:rsidP="00D01D47">
            <w:pPr>
              <w:spacing w:line="300" w:lineRule="auto"/>
              <w:jc w:val="left"/>
              <w:rPr>
                <w:color w:val="000000" w:themeColor="text1"/>
                <w:szCs w:val="21"/>
              </w:rPr>
            </w:pPr>
            <w:r w:rsidRPr="00445764">
              <w:rPr>
                <w:szCs w:val="21"/>
              </w:rPr>
              <w:t>检查用户输入的账号密码时候是否合法（客户端，模块内）</w:t>
            </w:r>
          </w:p>
        </w:tc>
      </w:tr>
      <w:tr w:rsidR="00107687" w14:paraId="6B88F1D7" w14:textId="77777777" w:rsidTr="00D01D47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244F9D34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777" w:type="dxa"/>
            <w:gridSpan w:val="4"/>
            <w:vAlign w:val="center"/>
          </w:tcPr>
          <w:p w14:paraId="1D4E9A7A" w14:textId="01A0A9E4" w:rsidR="00107687" w:rsidRPr="00D01D47" w:rsidRDefault="00C96A6C" w:rsidP="00D01D47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int</w:t>
            </w:r>
            <w:r w:rsidRPr="00D01D47">
              <w:rPr>
                <w:szCs w:val="21"/>
              </w:rPr>
              <w:t xml:space="preserve"> </w:t>
            </w:r>
            <w:r w:rsidR="00461397">
              <w:rPr>
                <w:rFonts w:hint="eastAsia"/>
                <w:szCs w:val="21"/>
              </w:rPr>
              <w:t>c</w:t>
            </w:r>
            <w:r w:rsidRPr="00D01D47">
              <w:rPr>
                <w:szCs w:val="21"/>
              </w:rPr>
              <w:t>heckLoginInput(char *pcUserID, char* pcPasswd)</w:t>
            </w:r>
          </w:p>
        </w:tc>
      </w:tr>
      <w:tr w:rsidR="00107687" w14:paraId="05F53425" w14:textId="77777777" w:rsidTr="00D01D47">
        <w:trPr>
          <w:jc w:val="center"/>
        </w:trPr>
        <w:tc>
          <w:tcPr>
            <w:tcW w:w="8865" w:type="dxa"/>
            <w:gridSpan w:val="5"/>
            <w:shd w:val="clear" w:color="auto" w:fill="CCCCCC"/>
            <w:vAlign w:val="center"/>
          </w:tcPr>
          <w:p w14:paraId="7FB2B5CB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107687" w14:paraId="5B7CF45B" w14:textId="77777777" w:rsidTr="00D01D47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2ADE2B9C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3944" w:type="dxa"/>
            <w:gridSpan w:val="2"/>
            <w:shd w:val="clear" w:color="auto" w:fill="CCCCCC"/>
            <w:vAlign w:val="center"/>
          </w:tcPr>
          <w:p w14:paraId="283BD40B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21" w:type="dxa"/>
            <w:shd w:val="clear" w:color="auto" w:fill="CCCCCC"/>
            <w:vAlign w:val="center"/>
          </w:tcPr>
          <w:p w14:paraId="1A4271B5" w14:textId="77777777" w:rsidR="00107687" w:rsidRPr="00DA2708" w:rsidRDefault="00000000" w:rsidP="00D01D47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I/O</w:t>
            </w:r>
          </w:p>
        </w:tc>
        <w:tc>
          <w:tcPr>
            <w:tcW w:w="2112" w:type="dxa"/>
            <w:shd w:val="clear" w:color="auto" w:fill="CCCCCC"/>
            <w:vAlign w:val="center"/>
          </w:tcPr>
          <w:p w14:paraId="0210D9B7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107687" w14:paraId="38C6BED2" w14:textId="77777777" w:rsidTr="00D01D47">
        <w:trPr>
          <w:jc w:val="center"/>
        </w:trPr>
        <w:tc>
          <w:tcPr>
            <w:tcW w:w="2088" w:type="dxa"/>
            <w:vAlign w:val="center"/>
          </w:tcPr>
          <w:p w14:paraId="63B72DB6" w14:textId="77777777" w:rsidR="00107687" w:rsidRPr="00D01D47" w:rsidRDefault="00000000" w:rsidP="00D01D47">
            <w:pPr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lastRenderedPageBreak/>
              <w:t>char*</w:t>
            </w:r>
          </w:p>
        </w:tc>
        <w:tc>
          <w:tcPr>
            <w:tcW w:w="3944" w:type="dxa"/>
            <w:gridSpan w:val="2"/>
            <w:vAlign w:val="center"/>
          </w:tcPr>
          <w:p w14:paraId="05618A1E" w14:textId="77777777" w:rsidR="00107687" w:rsidRPr="00D01D47" w:rsidRDefault="00000000" w:rsidP="00D01D47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t>pcUserID</w:t>
            </w:r>
          </w:p>
        </w:tc>
        <w:tc>
          <w:tcPr>
            <w:tcW w:w="721" w:type="dxa"/>
            <w:vAlign w:val="center"/>
          </w:tcPr>
          <w:p w14:paraId="09FC6310" w14:textId="77777777" w:rsidR="00107687" w:rsidRPr="00DA2708" w:rsidRDefault="00000000" w:rsidP="00D01D47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32711F33" w14:textId="77777777" w:rsidR="00107687" w:rsidRPr="00D01D47" w:rsidRDefault="00000000" w:rsidP="00D01D47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t>账户</w:t>
            </w:r>
          </w:p>
        </w:tc>
      </w:tr>
      <w:tr w:rsidR="00107687" w14:paraId="11AD1E36" w14:textId="77777777" w:rsidTr="00D01D47">
        <w:trPr>
          <w:jc w:val="center"/>
        </w:trPr>
        <w:tc>
          <w:tcPr>
            <w:tcW w:w="2088" w:type="dxa"/>
            <w:vAlign w:val="center"/>
          </w:tcPr>
          <w:p w14:paraId="3B934938" w14:textId="77777777" w:rsidR="00107687" w:rsidRPr="00D01D47" w:rsidRDefault="00000000" w:rsidP="00D01D47">
            <w:pPr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t>char*</w:t>
            </w:r>
          </w:p>
        </w:tc>
        <w:tc>
          <w:tcPr>
            <w:tcW w:w="3944" w:type="dxa"/>
            <w:gridSpan w:val="2"/>
            <w:vAlign w:val="center"/>
          </w:tcPr>
          <w:p w14:paraId="1C6CB566" w14:textId="77777777" w:rsidR="00107687" w:rsidRPr="00D01D47" w:rsidRDefault="00000000" w:rsidP="00D01D47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t>pcPasswd</w:t>
            </w:r>
          </w:p>
        </w:tc>
        <w:tc>
          <w:tcPr>
            <w:tcW w:w="721" w:type="dxa"/>
            <w:vAlign w:val="center"/>
          </w:tcPr>
          <w:p w14:paraId="1177CB8C" w14:textId="77777777" w:rsidR="00107687" w:rsidRPr="00DA2708" w:rsidRDefault="00000000" w:rsidP="00D01D47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3BC863E5" w14:textId="77777777" w:rsidR="00107687" w:rsidRPr="00D01D47" w:rsidRDefault="00000000" w:rsidP="00D01D47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t>密码</w:t>
            </w:r>
          </w:p>
        </w:tc>
      </w:tr>
      <w:tr w:rsidR="00107687" w14:paraId="1CB3022F" w14:textId="77777777" w:rsidTr="00D01D47">
        <w:trPr>
          <w:jc w:val="center"/>
        </w:trPr>
        <w:tc>
          <w:tcPr>
            <w:tcW w:w="2088" w:type="dxa"/>
            <w:vMerge w:val="restart"/>
            <w:shd w:val="clear" w:color="auto" w:fill="CCCCCC"/>
            <w:vAlign w:val="center"/>
          </w:tcPr>
          <w:p w14:paraId="396CC52D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CD514BC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399" w:type="dxa"/>
            <w:vAlign w:val="center"/>
          </w:tcPr>
          <w:p w14:paraId="35892B6B" w14:textId="6566324E" w:rsidR="00107687" w:rsidRPr="00D01D47" w:rsidRDefault="00C96A6C" w:rsidP="00D01D47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833" w:type="dxa"/>
            <w:gridSpan w:val="2"/>
            <w:shd w:val="clear" w:color="auto" w:fill="CCCCCC"/>
            <w:vAlign w:val="center"/>
          </w:tcPr>
          <w:p w14:paraId="6A536768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107687" w14:paraId="11791CCF" w14:textId="77777777" w:rsidTr="00D01D47">
        <w:trPr>
          <w:jc w:val="center"/>
        </w:trPr>
        <w:tc>
          <w:tcPr>
            <w:tcW w:w="2088" w:type="dxa"/>
            <w:vMerge/>
            <w:shd w:val="clear" w:color="auto" w:fill="CCCCCC"/>
            <w:vAlign w:val="center"/>
          </w:tcPr>
          <w:p w14:paraId="1A679327" w14:textId="77777777" w:rsidR="00107687" w:rsidRPr="00971618" w:rsidRDefault="00107687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 w:val="restart"/>
            <w:shd w:val="clear" w:color="auto" w:fill="CCCCCC"/>
            <w:vAlign w:val="center"/>
          </w:tcPr>
          <w:p w14:paraId="1284FCFD" w14:textId="77777777" w:rsidR="00107687" w:rsidRPr="00971618" w:rsidRDefault="00000000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399" w:type="dxa"/>
            <w:vAlign w:val="center"/>
          </w:tcPr>
          <w:p w14:paraId="12EA23C5" w14:textId="77777777" w:rsidR="00107687" w:rsidRPr="00D01D47" w:rsidRDefault="00000000" w:rsidP="00D01D47">
            <w:pPr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t>0</w:t>
            </w:r>
          </w:p>
        </w:tc>
        <w:tc>
          <w:tcPr>
            <w:tcW w:w="2833" w:type="dxa"/>
            <w:gridSpan w:val="2"/>
            <w:vAlign w:val="center"/>
          </w:tcPr>
          <w:p w14:paraId="3B6AF656" w14:textId="77777777" w:rsidR="00107687" w:rsidRPr="00D01D47" w:rsidRDefault="00000000" w:rsidP="00D01D47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 w:rsidRPr="00D01D47">
              <w:rPr>
                <w:rFonts w:ascii="宋体" w:hAnsi="宋体" w:hint="eastAsia"/>
                <w:szCs w:val="21"/>
              </w:rPr>
              <w:t>输入合法</w:t>
            </w:r>
          </w:p>
        </w:tc>
      </w:tr>
      <w:tr w:rsidR="00107687" w14:paraId="38D6562A" w14:textId="77777777" w:rsidTr="00D01D47">
        <w:trPr>
          <w:jc w:val="center"/>
        </w:trPr>
        <w:tc>
          <w:tcPr>
            <w:tcW w:w="2088" w:type="dxa"/>
            <w:vMerge/>
            <w:shd w:val="clear" w:color="auto" w:fill="CCCCCC"/>
            <w:vAlign w:val="center"/>
          </w:tcPr>
          <w:p w14:paraId="6E52E353" w14:textId="77777777" w:rsidR="00107687" w:rsidRPr="00971618" w:rsidRDefault="00107687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/>
            <w:shd w:val="clear" w:color="auto" w:fill="CCCCCC"/>
            <w:vAlign w:val="center"/>
          </w:tcPr>
          <w:p w14:paraId="7CE7D4D8" w14:textId="77777777" w:rsidR="00107687" w:rsidRPr="00971618" w:rsidRDefault="00107687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14:paraId="64DD5FAC" w14:textId="77777777" w:rsidR="00107687" w:rsidRPr="00D01D47" w:rsidRDefault="00000000" w:rsidP="00D01D47">
            <w:pPr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t>1</w:t>
            </w:r>
          </w:p>
        </w:tc>
        <w:tc>
          <w:tcPr>
            <w:tcW w:w="2833" w:type="dxa"/>
            <w:gridSpan w:val="2"/>
            <w:tcBorders>
              <w:bottom w:val="single" w:sz="4" w:space="0" w:color="auto"/>
            </w:tcBorders>
            <w:vAlign w:val="center"/>
          </w:tcPr>
          <w:p w14:paraId="1BAC3768" w14:textId="77777777" w:rsidR="00107687" w:rsidRPr="00D01D47" w:rsidRDefault="00000000" w:rsidP="00D01D47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 w:rsidRPr="00D01D47">
              <w:rPr>
                <w:rFonts w:ascii="宋体" w:hAnsi="宋体" w:hint="eastAsia"/>
                <w:szCs w:val="21"/>
              </w:rPr>
              <w:t>账户含有非法字符</w:t>
            </w:r>
          </w:p>
        </w:tc>
      </w:tr>
      <w:tr w:rsidR="00107687" w14:paraId="142E14C0" w14:textId="77777777" w:rsidTr="00D01D47">
        <w:trPr>
          <w:jc w:val="center"/>
        </w:trPr>
        <w:tc>
          <w:tcPr>
            <w:tcW w:w="208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1B46ABE" w14:textId="77777777" w:rsidR="00107687" w:rsidRPr="00971618" w:rsidRDefault="00107687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16FBA90" w14:textId="77777777" w:rsidR="00107687" w:rsidRPr="00971618" w:rsidRDefault="00107687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14:paraId="4655015A" w14:textId="77777777" w:rsidR="00107687" w:rsidRPr="00D01D47" w:rsidRDefault="00000000" w:rsidP="00D01D47">
            <w:pPr>
              <w:spacing w:line="300" w:lineRule="auto"/>
              <w:jc w:val="center"/>
              <w:rPr>
                <w:szCs w:val="21"/>
              </w:rPr>
            </w:pPr>
            <w:r w:rsidRPr="00D01D47">
              <w:rPr>
                <w:szCs w:val="21"/>
              </w:rPr>
              <w:t>2</w:t>
            </w:r>
          </w:p>
        </w:tc>
        <w:tc>
          <w:tcPr>
            <w:tcW w:w="2833" w:type="dxa"/>
            <w:gridSpan w:val="2"/>
            <w:tcBorders>
              <w:bottom w:val="single" w:sz="4" w:space="0" w:color="auto"/>
            </w:tcBorders>
            <w:vAlign w:val="center"/>
          </w:tcPr>
          <w:p w14:paraId="4621A7C5" w14:textId="77777777" w:rsidR="00107687" w:rsidRPr="00D01D47" w:rsidRDefault="00000000" w:rsidP="00D01D47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 w:rsidRPr="00D01D47">
              <w:rPr>
                <w:rFonts w:ascii="宋体" w:hAnsi="宋体" w:hint="eastAsia"/>
                <w:szCs w:val="21"/>
              </w:rPr>
              <w:t>密码不合法(长度或非法字符)</w:t>
            </w:r>
          </w:p>
        </w:tc>
      </w:tr>
    </w:tbl>
    <w:p w14:paraId="01C05F9C" w14:textId="317F94EC" w:rsidR="00990CA0" w:rsidRPr="00445764" w:rsidRDefault="00475114" w:rsidP="00445764">
      <w:pPr>
        <w:rPr>
          <w:b/>
          <w:bCs/>
          <w:color w:val="FF0000"/>
        </w:rPr>
      </w:pPr>
      <w:r w:rsidRPr="00E7082B">
        <w:rPr>
          <w:rFonts w:hint="eastAsia"/>
          <w:b/>
          <w:bCs/>
          <w:color w:val="FF0000"/>
        </w:rPr>
        <w:t>以下</w:t>
      </w:r>
      <w:r w:rsidR="007B3517" w:rsidRPr="00E7082B">
        <w:rPr>
          <w:rFonts w:hint="eastAsia"/>
          <w:b/>
          <w:bCs/>
          <w:color w:val="FF0000"/>
        </w:rPr>
        <w:t>表格内容格式，请参考课</w:t>
      </w:r>
      <w:r w:rsidR="00E7082B">
        <w:rPr>
          <w:rFonts w:hint="eastAsia"/>
          <w:b/>
          <w:bCs/>
          <w:color w:val="FF0000"/>
        </w:rPr>
        <w:t>件</w:t>
      </w:r>
      <w:r w:rsidR="00133F04" w:rsidRPr="00E7082B">
        <w:rPr>
          <w:rFonts w:hint="eastAsia"/>
          <w:b/>
          <w:bCs/>
          <w:color w:val="FF0000"/>
        </w:rPr>
        <w:t>“软件工程课程设计报告</w:t>
      </w:r>
      <w:r w:rsidR="00133F04" w:rsidRPr="00E7082B">
        <w:rPr>
          <w:rFonts w:hint="eastAsia"/>
          <w:b/>
          <w:bCs/>
          <w:color w:val="FF0000"/>
        </w:rPr>
        <w:t>-</w:t>
      </w:r>
      <w:r w:rsidR="00133F04" w:rsidRPr="00E7082B">
        <w:rPr>
          <w:rFonts w:hint="eastAsia"/>
          <w:b/>
          <w:bCs/>
          <w:color w:val="FF0000"/>
        </w:rPr>
        <w:t>第</w:t>
      </w:r>
      <w:r w:rsidR="009F164F" w:rsidRPr="00E7082B">
        <w:rPr>
          <w:rFonts w:hint="eastAsia"/>
          <w:b/>
          <w:bCs/>
          <w:color w:val="FF0000"/>
        </w:rPr>
        <w:t>X</w:t>
      </w:r>
      <w:r w:rsidR="00133F04" w:rsidRPr="00E7082B">
        <w:rPr>
          <w:rFonts w:hint="eastAsia"/>
          <w:b/>
          <w:bCs/>
          <w:color w:val="FF0000"/>
        </w:rPr>
        <w:t>X</w:t>
      </w:r>
      <w:r w:rsidR="00133F04" w:rsidRPr="00E7082B">
        <w:rPr>
          <w:rFonts w:hint="eastAsia"/>
          <w:b/>
          <w:bCs/>
          <w:color w:val="FF0000"/>
        </w:rPr>
        <w:t>组</w:t>
      </w:r>
      <w:r w:rsidR="00133F04" w:rsidRPr="00E7082B">
        <w:rPr>
          <w:rFonts w:hint="eastAsia"/>
          <w:b/>
          <w:bCs/>
          <w:color w:val="FF0000"/>
        </w:rPr>
        <w:t>.docx</w:t>
      </w:r>
      <w:r w:rsidR="00133F04" w:rsidRPr="00E7082B">
        <w:rPr>
          <w:rFonts w:hint="eastAsia"/>
          <w:b/>
          <w:bCs/>
          <w:color w:val="FF0000"/>
        </w:rPr>
        <w:t>”</w:t>
      </w:r>
      <w:r w:rsidR="007B3517" w:rsidRPr="00E7082B">
        <w:rPr>
          <w:rFonts w:hint="eastAsia"/>
          <w:b/>
          <w:bCs/>
          <w:color w:val="FF0000"/>
        </w:rPr>
        <w:t>模版格式</w:t>
      </w:r>
    </w:p>
    <w:sectPr w:rsidR="00990CA0" w:rsidRPr="00445764" w:rsidSect="00585351">
      <w:headerReference w:type="default" r:id="rId16"/>
      <w:pgSz w:w="11906" w:h="16838"/>
      <w:pgMar w:top="1134" w:right="851" w:bottom="1134" w:left="1418" w:header="737" w:footer="567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王悦" w:date="2025-06-05T11:05:00Z" w:initials="悦王">
    <w:p w14:paraId="35646A73" w14:textId="6DA6E971" w:rsidR="00723D68" w:rsidRPr="00723D68" w:rsidRDefault="00723D68">
      <w:pPr>
        <w:pStyle w:val="aa"/>
        <w:rPr>
          <w:b/>
          <w:bCs/>
          <w:i w:val="0"/>
          <w:iCs w:val="0"/>
        </w:rPr>
      </w:pPr>
      <w:r>
        <w:rPr>
          <w:rStyle w:val="a8"/>
        </w:rPr>
        <w:annotationRef/>
      </w:r>
      <w:r w:rsidRPr="00723D68">
        <w:rPr>
          <w:rFonts w:hint="eastAsia"/>
          <w:i w:val="0"/>
          <w:iCs w:val="0"/>
          <w:color w:val="EE0000"/>
        </w:rPr>
        <w:t>本文档的重点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646A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7C8365" w16cex:dateUtc="2025-06-05T0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646A73" w16cid:durableId="727C83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F4539" w14:textId="77777777" w:rsidR="00F61BFA" w:rsidRDefault="00F61BFA">
      <w:pPr>
        <w:spacing w:line="240" w:lineRule="auto"/>
      </w:pPr>
      <w:r>
        <w:separator/>
      </w:r>
    </w:p>
  </w:endnote>
  <w:endnote w:type="continuationSeparator" w:id="0">
    <w:p w14:paraId="515FE6EF" w14:textId="77777777" w:rsidR="00F61BFA" w:rsidRDefault="00F61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16EBB" w14:textId="77777777" w:rsidR="00F61BFA" w:rsidRDefault="00F61BFA">
      <w:pPr>
        <w:spacing w:line="240" w:lineRule="auto"/>
      </w:pPr>
      <w:r>
        <w:separator/>
      </w:r>
    </w:p>
  </w:footnote>
  <w:footnote w:type="continuationSeparator" w:id="0">
    <w:p w14:paraId="77CF1246" w14:textId="77777777" w:rsidR="00F61BFA" w:rsidRDefault="00F61B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E69F" w14:textId="015D52AF" w:rsidR="00D91E99" w:rsidRPr="00BD59CA" w:rsidRDefault="001355A7" w:rsidP="00D91E99">
    <w:pPr>
      <w:pStyle w:val="a4"/>
      <w:ind w:right="360"/>
    </w:pPr>
    <w:r w:rsidRPr="00BD59CA">
      <w:t>概要设计</w:t>
    </w:r>
    <w:r w:rsidR="00D91E99">
      <w:rPr>
        <w:rFonts w:hint="eastAsia"/>
      </w:rPr>
      <w:t>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028"/>
    <w:multiLevelType w:val="multilevel"/>
    <w:tmpl w:val="6D1E75D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 w:val="0"/>
        <w:iCs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eastAsia="黑体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2581284">
    <w:abstractNumId w:val="0"/>
  </w:num>
  <w:num w:numId="2" w16cid:durableId="781537051">
    <w:abstractNumId w:val="0"/>
  </w:num>
  <w:num w:numId="3" w16cid:durableId="1667129431">
    <w:abstractNumId w:val="0"/>
  </w:num>
  <w:num w:numId="4" w16cid:durableId="1532643996">
    <w:abstractNumId w:val="0"/>
  </w:num>
  <w:num w:numId="5" w16cid:durableId="1805655455">
    <w:abstractNumId w:val="0"/>
  </w:num>
  <w:num w:numId="6" w16cid:durableId="1365983326">
    <w:abstractNumId w:val="0"/>
  </w:num>
  <w:num w:numId="7" w16cid:durableId="793519731">
    <w:abstractNumId w:val="0"/>
  </w:num>
  <w:num w:numId="8" w16cid:durableId="99645630">
    <w:abstractNumId w:val="0"/>
  </w:num>
  <w:num w:numId="9" w16cid:durableId="1485194322">
    <w:abstractNumId w:val="0"/>
  </w:num>
  <w:num w:numId="10" w16cid:durableId="1541438276">
    <w:abstractNumId w:val="0"/>
  </w:num>
  <w:num w:numId="11" w16cid:durableId="1703700534">
    <w:abstractNumId w:val="0"/>
  </w:num>
  <w:num w:numId="12" w16cid:durableId="860822779">
    <w:abstractNumId w:val="0"/>
  </w:num>
  <w:num w:numId="13" w16cid:durableId="1780640265">
    <w:abstractNumId w:val="0"/>
  </w:num>
  <w:num w:numId="14" w16cid:durableId="1352759163">
    <w:abstractNumId w:val="0"/>
  </w:num>
  <w:num w:numId="15" w16cid:durableId="787818408">
    <w:abstractNumId w:val="0"/>
  </w:num>
  <w:num w:numId="16" w16cid:durableId="1685011682">
    <w:abstractNumId w:val="0"/>
  </w:num>
  <w:num w:numId="17" w16cid:durableId="1832720650">
    <w:abstractNumId w:val="0"/>
  </w:num>
  <w:num w:numId="18" w16cid:durableId="1761674752">
    <w:abstractNumId w:val="0"/>
  </w:num>
  <w:num w:numId="19" w16cid:durableId="1604528195">
    <w:abstractNumId w:val="0"/>
  </w:num>
  <w:num w:numId="20" w16cid:durableId="1253003392">
    <w:abstractNumId w:val="0"/>
  </w:num>
  <w:num w:numId="21" w16cid:durableId="1196889755">
    <w:abstractNumId w:val="0"/>
  </w:num>
  <w:num w:numId="22" w16cid:durableId="1681925289">
    <w:abstractNumId w:val="0"/>
  </w:num>
  <w:num w:numId="23" w16cid:durableId="1724019863">
    <w:abstractNumId w:val="0"/>
  </w:num>
  <w:num w:numId="24" w16cid:durableId="410583621">
    <w:abstractNumId w:val="0"/>
  </w:num>
  <w:num w:numId="25" w16cid:durableId="1959484053">
    <w:abstractNumId w:val="0"/>
  </w:num>
  <w:num w:numId="26" w16cid:durableId="1194538621">
    <w:abstractNumId w:val="0"/>
  </w:num>
  <w:num w:numId="27" w16cid:durableId="1439594397">
    <w:abstractNumId w:val="0"/>
  </w:num>
  <w:num w:numId="28" w16cid:durableId="831867739">
    <w:abstractNumId w:val="0"/>
  </w:num>
  <w:num w:numId="29" w16cid:durableId="1534684075">
    <w:abstractNumId w:val="0"/>
  </w:num>
  <w:num w:numId="30" w16cid:durableId="1342975955">
    <w:abstractNumId w:val="0"/>
  </w:num>
  <w:num w:numId="31" w16cid:durableId="1699815080">
    <w:abstractNumId w:val="0"/>
  </w:num>
  <w:num w:numId="32" w16cid:durableId="1479230561">
    <w:abstractNumId w:val="0"/>
  </w:num>
  <w:num w:numId="33" w16cid:durableId="1368025836">
    <w:abstractNumId w:val="0"/>
  </w:num>
  <w:num w:numId="34" w16cid:durableId="1134910707">
    <w:abstractNumId w:val="0"/>
  </w:num>
  <w:num w:numId="35" w16cid:durableId="13456665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王悦">
    <w15:presenceInfo w15:providerId="Windows Live" w15:userId="28891c18c7bae9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53"/>
    <w:rsid w:val="00001635"/>
    <w:rsid w:val="00010109"/>
    <w:rsid w:val="00011B40"/>
    <w:rsid w:val="00037ED4"/>
    <w:rsid w:val="00042F1C"/>
    <w:rsid w:val="000459CA"/>
    <w:rsid w:val="000568D9"/>
    <w:rsid w:val="00064A59"/>
    <w:rsid w:val="000709AE"/>
    <w:rsid w:val="0007124B"/>
    <w:rsid w:val="00072947"/>
    <w:rsid w:val="000959D7"/>
    <w:rsid w:val="000C1972"/>
    <w:rsid w:val="000D279D"/>
    <w:rsid w:val="000E2EE3"/>
    <w:rsid w:val="000E7A8A"/>
    <w:rsid w:val="000F72A5"/>
    <w:rsid w:val="00107687"/>
    <w:rsid w:val="00114C15"/>
    <w:rsid w:val="001219D2"/>
    <w:rsid w:val="00133F04"/>
    <w:rsid w:val="001355A7"/>
    <w:rsid w:val="00136868"/>
    <w:rsid w:val="00166C5B"/>
    <w:rsid w:val="00171FF1"/>
    <w:rsid w:val="0017559A"/>
    <w:rsid w:val="00176C5E"/>
    <w:rsid w:val="0018116C"/>
    <w:rsid w:val="0018214C"/>
    <w:rsid w:val="0018280B"/>
    <w:rsid w:val="001851A1"/>
    <w:rsid w:val="0018621D"/>
    <w:rsid w:val="001A775A"/>
    <w:rsid w:val="001B4240"/>
    <w:rsid w:val="001D68E5"/>
    <w:rsid w:val="001E1106"/>
    <w:rsid w:val="001E1542"/>
    <w:rsid w:val="001E28FA"/>
    <w:rsid w:val="001E3136"/>
    <w:rsid w:val="001E4E53"/>
    <w:rsid w:val="00205012"/>
    <w:rsid w:val="00207195"/>
    <w:rsid w:val="00216549"/>
    <w:rsid w:val="00216731"/>
    <w:rsid w:val="00260073"/>
    <w:rsid w:val="00267730"/>
    <w:rsid w:val="00286AA7"/>
    <w:rsid w:val="002B1CA3"/>
    <w:rsid w:val="002C11D2"/>
    <w:rsid w:val="002C2081"/>
    <w:rsid w:val="002E1AA2"/>
    <w:rsid w:val="002F6270"/>
    <w:rsid w:val="002F78D8"/>
    <w:rsid w:val="003220D7"/>
    <w:rsid w:val="003302D6"/>
    <w:rsid w:val="00332D17"/>
    <w:rsid w:val="00334E2B"/>
    <w:rsid w:val="00342E7A"/>
    <w:rsid w:val="0034647E"/>
    <w:rsid w:val="00347DE3"/>
    <w:rsid w:val="0035204A"/>
    <w:rsid w:val="00357A73"/>
    <w:rsid w:val="00361415"/>
    <w:rsid w:val="00371DAE"/>
    <w:rsid w:val="00391BC3"/>
    <w:rsid w:val="003A3AC9"/>
    <w:rsid w:val="003B0CBA"/>
    <w:rsid w:val="003C2149"/>
    <w:rsid w:val="0040236D"/>
    <w:rsid w:val="00406FDC"/>
    <w:rsid w:val="004111C1"/>
    <w:rsid w:val="0041272E"/>
    <w:rsid w:val="00415507"/>
    <w:rsid w:val="004336BB"/>
    <w:rsid w:val="004401AE"/>
    <w:rsid w:val="004446AA"/>
    <w:rsid w:val="00444FC7"/>
    <w:rsid w:val="00445764"/>
    <w:rsid w:val="004465A0"/>
    <w:rsid w:val="00446CBA"/>
    <w:rsid w:val="00455B5D"/>
    <w:rsid w:val="00456FD4"/>
    <w:rsid w:val="00461397"/>
    <w:rsid w:val="0046438D"/>
    <w:rsid w:val="00464E2E"/>
    <w:rsid w:val="00475114"/>
    <w:rsid w:val="00484A59"/>
    <w:rsid w:val="00485ABF"/>
    <w:rsid w:val="00496DAF"/>
    <w:rsid w:val="004A05CA"/>
    <w:rsid w:val="004A245A"/>
    <w:rsid w:val="004A4BBA"/>
    <w:rsid w:val="004B440B"/>
    <w:rsid w:val="004C5A73"/>
    <w:rsid w:val="004D319A"/>
    <w:rsid w:val="004D38AC"/>
    <w:rsid w:val="004E5A02"/>
    <w:rsid w:val="004E7364"/>
    <w:rsid w:val="004F3233"/>
    <w:rsid w:val="004F4B09"/>
    <w:rsid w:val="004F5C3A"/>
    <w:rsid w:val="005019DE"/>
    <w:rsid w:val="00510EDE"/>
    <w:rsid w:val="005261AD"/>
    <w:rsid w:val="0053164A"/>
    <w:rsid w:val="005340F9"/>
    <w:rsid w:val="00536EB0"/>
    <w:rsid w:val="00537971"/>
    <w:rsid w:val="00551E3F"/>
    <w:rsid w:val="00574B34"/>
    <w:rsid w:val="00577924"/>
    <w:rsid w:val="00585351"/>
    <w:rsid w:val="005912C5"/>
    <w:rsid w:val="005A06FD"/>
    <w:rsid w:val="005A5610"/>
    <w:rsid w:val="005B2D87"/>
    <w:rsid w:val="005B72B2"/>
    <w:rsid w:val="005D3795"/>
    <w:rsid w:val="005E4605"/>
    <w:rsid w:val="005F1781"/>
    <w:rsid w:val="005F2D7D"/>
    <w:rsid w:val="005F3250"/>
    <w:rsid w:val="006017DB"/>
    <w:rsid w:val="00603696"/>
    <w:rsid w:val="00604AC6"/>
    <w:rsid w:val="00606677"/>
    <w:rsid w:val="0060724B"/>
    <w:rsid w:val="0061233B"/>
    <w:rsid w:val="00615671"/>
    <w:rsid w:val="00616CC0"/>
    <w:rsid w:val="00622405"/>
    <w:rsid w:val="006253AD"/>
    <w:rsid w:val="006258DE"/>
    <w:rsid w:val="0062750B"/>
    <w:rsid w:val="006319A7"/>
    <w:rsid w:val="00647C9C"/>
    <w:rsid w:val="00657EF7"/>
    <w:rsid w:val="0066023A"/>
    <w:rsid w:val="0066137B"/>
    <w:rsid w:val="0066511B"/>
    <w:rsid w:val="00681AF8"/>
    <w:rsid w:val="00695B1F"/>
    <w:rsid w:val="006D4E69"/>
    <w:rsid w:val="006D596C"/>
    <w:rsid w:val="006E4617"/>
    <w:rsid w:val="006E5546"/>
    <w:rsid w:val="00702A46"/>
    <w:rsid w:val="0070381E"/>
    <w:rsid w:val="00710AE0"/>
    <w:rsid w:val="00717525"/>
    <w:rsid w:val="00720545"/>
    <w:rsid w:val="00723D68"/>
    <w:rsid w:val="0072446A"/>
    <w:rsid w:val="00725717"/>
    <w:rsid w:val="007260B2"/>
    <w:rsid w:val="007304AE"/>
    <w:rsid w:val="00746775"/>
    <w:rsid w:val="0076577A"/>
    <w:rsid w:val="0077080A"/>
    <w:rsid w:val="007755D7"/>
    <w:rsid w:val="007756F9"/>
    <w:rsid w:val="00777BEF"/>
    <w:rsid w:val="00787F89"/>
    <w:rsid w:val="007A5AD0"/>
    <w:rsid w:val="007B3517"/>
    <w:rsid w:val="007B3CAE"/>
    <w:rsid w:val="007B43B2"/>
    <w:rsid w:val="007C5DF4"/>
    <w:rsid w:val="007D3F43"/>
    <w:rsid w:val="007D486F"/>
    <w:rsid w:val="007D75C6"/>
    <w:rsid w:val="007F6578"/>
    <w:rsid w:val="007F74C6"/>
    <w:rsid w:val="00802AED"/>
    <w:rsid w:val="00803A01"/>
    <w:rsid w:val="00811C0E"/>
    <w:rsid w:val="008140F6"/>
    <w:rsid w:val="00822DAF"/>
    <w:rsid w:val="00830938"/>
    <w:rsid w:val="008309A6"/>
    <w:rsid w:val="00831022"/>
    <w:rsid w:val="008345C0"/>
    <w:rsid w:val="008352C0"/>
    <w:rsid w:val="008355F0"/>
    <w:rsid w:val="0084200B"/>
    <w:rsid w:val="0084380B"/>
    <w:rsid w:val="00851DD2"/>
    <w:rsid w:val="00852E6F"/>
    <w:rsid w:val="00862D54"/>
    <w:rsid w:val="008709D3"/>
    <w:rsid w:val="00873878"/>
    <w:rsid w:val="008768CD"/>
    <w:rsid w:val="00891777"/>
    <w:rsid w:val="008A5C32"/>
    <w:rsid w:val="008B59C3"/>
    <w:rsid w:val="008B5AC8"/>
    <w:rsid w:val="008C5A48"/>
    <w:rsid w:val="008C6AA1"/>
    <w:rsid w:val="00925E4F"/>
    <w:rsid w:val="00931C59"/>
    <w:rsid w:val="009410E6"/>
    <w:rsid w:val="00951B42"/>
    <w:rsid w:val="00951B4A"/>
    <w:rsid w:val="00955DD1"/>
    <w:rsid w:val="009679FE"/>
    <w:rsid w:val="00971618"/>
    <w:rsid w:val="009836DC"/>
    <w:rsid w:val="009863DA"/>
    <w:rsid w:val="00986AF4"/>
    <w:rsid w:val="00990CA0"/>
    <w:rsid w:val="00997A7B"/>
    <w:rsid w:val="00997F7A"/>
    <w:rsid w:val="009A6F15"/>
    <w:rsid w:val="009B2F3B"/>
    <w:rsid w:val="009B3287"/>
    <w:rsid w:val="009C1A12"/>
    <w:rsid w:val="009E36D7"/>
    <w:rsid w:val="009E6369"/>
    <w:rsid w:val="009F10BC"/>
    <w:rsid w:val="009F164F"/>
    <w:rsid w:val="009F7D49"/>
    <w:rsid w:val="00A018D3"/>
    <w:rsid w:val="00A341E5"/>
    <w:rsid w:val="00A42029"/>
    <w:rsid w:val="00A4209C"/>
    <w:rsid w:val="00A71DD0"/>
    <w:rsid w:val="00A72C9A"/>
    <w:rsid w:val="00A76F62"/>
    <w:rsid w:val="00A827E7"/>
    <w:rsid w:val="00A83466"/>
    <w:rsid w:val="00A94D48"/>
    <w:rsid w:val="00A961DF"/>
    <w:rsid w:val="00AA1DB9"/>
    <w:rsid w:val="00AA7957"/>
    <w:rsid w:val="00AB5021"/>
    <w:rsid w:val="00AB56BA"/>
    <w:rsid w:val="00AC4CEE"/>
    <w:rsid w:val="00AC79EF"/>
    <w:rsid w:val="00AE0476"/>
    <w:rsid w:val="00AE0FF9"/>
    <w:rsid w:val="00B154CD"/>
    <w:rsid w:val="00B174C8"/>
    <w:rsid w:val="00B27E67"/>
    <w:rsid w:val="00B30F63"/>
    <w:rsid w:val="00B3375D"/>
    <w:rsid w:val="00B41D39"/>
    <w:rsid w:val="00B53904"/>
    <w:rsid w:val="00B5454F"/>
    <w:rsid w:val="00B55FB8"/>
    <w:rsid w:val="00B609DB"/>
    <w:rsid w:val="00B70886"/>
    <w:rsid w:val="00B83CB2"/>
    <w:rsid w:val="00B87AEC"/>
    <w:rsid w:val="00B9398D"/>
    <w:rsid w:val="00BA1795"/>
    <w:rsid w:val="00BA7540"/>
    <w:rsid w:val="00BA7FA0"/>
    <w:rsid w:val="00BB46F8"/>
    <w:rsid w:val="00BC2AAD"/>
    <w:rsid w:val="00BC64A6"/>
    <w:rsid w:val="00BC7CDB"/>
    <w:rsid w:val="00BD5549"/>
    <w:rsid w:val="00BD59CA"/>
    <w:rsid w:val="00BE0048"/>
    <w:rsid w:val="00BE3D52"/>
    <w:rsid w:val="00BF1FF1"/>
    <w:rsid w:val="00BF2FB8"/>
    <w:rsid w:val="00BF66E4"/>
    <w:rsid w:val="00C017D9"/>
    <w:rsid w:val="00C0348B"/>
    <w:rsid w:val="00C10305"/>
    <w:rsid w:val="00C1198E"/>
    <w:rsid w:val="00C13303"/>
    <w:rsid w:val="00C13A21"/>
    <w:rsid w:val="00C13D8F"/>
    <w:rsid w:val="00C16A5E"/>
    <w:rsid w:val="00C25134"/>
    <w:rsid w:val="00C45045"/>
    <w:rsid w:val="00C50165"/>
    <w:rsid w:val="00C51A19"/>
    <w:rsid w:val="00C54A99"/>
    <w:rsid w:val="00C54CDB"/>
    <w:rsid w:val="00C607A6"/>
    <w:rsid w:val="00C67A9E"/>
    <w:rsid w:val="00C9345A"/>
    <w:rsid w:val="00C96A6C"/>
    <w:rsid w:val="00CA4C3F"/>
    <w:rsid w:val="00CB49B0"/>
    <w:rsid w:val="00CC1051"/>
    <w:rsid w:val="00CD1118"/>
    <w:rsid w:val="00CF07BE"/>
    <w:rsid w:val="00D01D47"/>
    <w:rsid w:val="00D06962"/>
    <w:rsid w:val="00D075FF"/>
    <w:rsid w:val="00D136E6"/>
    <w:rsid w:val="00D13CE8"/>
    <w:rsid w:val="00D15ACB"/>
    <w:rsid w:val="00D17130"/>
    <w:rsid w:val="00D219E1"/>
    <w:rsid w:val="00D2701D"/>
    <w:rsid w:val="00D32453"/>
    <w:rsid w:val="00D472F6"/>
    <w:rsid w:val="00D55C89"/>
    <w:rsid w:val="00D55EF0"/>
    <w:rsid w:val="00D72C3F"/>
    <w:rsid w:val="00D75CC3"/>
    <w:rsid w:val="00D849A8"/>
    <w:rsid w:val="00D85787"/>
    <w:rsid w:val="00D87A81"/>
    <w:rsid w:val="00D91E99"/>
    <w:rsid w:val="00D94DF7"/>
    <w:rsid w:val="00D97017"/>
    <w:rsid w:val="00DA2708"/>
    <w:rsid w:val="00DA5ABB"/>
    <w:rsid w:val="00DA7677"/>
    <w:rsid w:val="00DB159F"/>
    <w:rsid w:val="00DC3B00"/>
    <w:rsid w:val="00DC75AF"/>
    <w:rsid w:val="00DD1FBE"/>
    <w:rsid w:val="00DD2854"/>
    <w:rsid w:val="00DD2CCE"/>
    <w:rsid w:val="00DE4182"/>
    <w:rsid w:val="00DE4C89"/>
    <w:rsid w:val="00DF78F0"/>
    <w:rsid w:val="00E01629"/>
    <w:rsid w:val="00E01FA1"/>
    <w:rsid w:val="00E02506"/>
    <w:rsid w:val="00E26FCD"/>
    <w:rsid w:val="00E30F36"/>
    <w:rsid w:val="00E338DD"/>
    <w:rsid w:val="00E34CB5"/>
    <w:rsid w:val="00E464F1"/>
    <w:rsid w:val="00E7082B"/>
    <w:rsid w:val="00E729EF"/>
    <w:rsid w:val="00E74E7C"/>
    <w:rsid w:val="00E8227D"/>
    <w:rsid w:val="00E85F19"/>
    <w:rsid w:val="00E8699E"/>
    <w:rsid w:val="00E90B17"/>
    <w:rsid w:val="00E91E79"/>
    <w:rsid w:val="00E93089"/>
    <w:rsid w:val="00EA134B"/>
    <w:rsid w:val="00EA2697"/>
    <w:rsid w:val="00EA3BBF"/>
    <w:rsid w:val="00EB620F"/>
    <w:rsid w:val="00EC3C82"/>
    <w:rsid w:val="00ED0923"/>
    <w:rsid w:val="00EE2811"/>
    <w:rsid w:val="00EE37CB"/>
    <w:rsid w:val="00EE5756"/>
    <w:rsid w:val="00EF22B3"/>
    <w:rsid w:val="00EF349B"/>
    <w:rsid w:val="00EF6A65"/>
    <w:rsid w:val="00F025E2"/>
    <w:rsid w:val="00F07B1F"/>
    <w:rsid w:val="00F1158E"/>
    <w:rsid w:val="00F4538B"/>
    <w:rsid w:val="00F526EC"/>
    <w:rsid w:val="00F53B88"/>
    <w:rsid w:val="00F60E25"/>
    <w:rsid w:val="00F61BFA"/>
    <w:rsid w:val="00F64549"/>
    <w:rsid w:val="00F655FE"/>
    <w:rsid w:val="00F72587"/>
    <w:rsid w:val="00F74BBE"/>
    <w:rsid w:val="00F7590F"/>
    <w:rsid w:val="00F7681D"/>
    <w:rsid w:val="00F8547E"/>
    <w:rsid w:val="00FA0EF5"/>
    <w:rsid w:val="00FA6837"/>
    <w:rsid w:val="00FA7257"/>
    <w:rsid w:val="00FA7901"/>
    <w:rsid w:val="00FC289E"/>
    <w:rsid w:val="00FC2DAF"/>
    <w:rsid w:val="00FC440B"/>
    <w:rsid w:val="00FC5849"/>
    <w:rsid w:val="00FD10F8"/>
    <w:rsid w:val="00FD35B4"/>
    <w:rsid w:val="00FD6932"/>
    <w:rsid w:val="00FE2915"/>
    <w:rsid w:val="00FE2B90"/>
    <w:rsid w:val="00FF2E6C"/>
    <w:rsid w:val="00FF777C"/>
    <w:rsid w:val="40AC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10E2D3CA"/>
  <w15:chartTrackingRefBased/>
  <w15:docId w15:val="{99BCC872-E118-4B40-A540-6A26A70D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uiPriority="39"/>
    <w:lsdException w:name="toc 2" w:semiHidden="1" w:uiPriority="39"/>
    <w:lsdException w:name="toc 3" w:semiHidden="1" w:uiPriority="39"/>
    <w:lsdException w:name="annotation text" w:semiHidden="1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tabs>
        <w:tab w:val="left" w:pos="576"/>
      </w:tabs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Cs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styleId="a5">
    <w:name w:val="page number"/>
    <w:basedOn w:val="a0"/>
  </w:style>
  <w:style w:type="character" w:customStyle="1" w:styleId="a6">
    <w:name w:val="页脚 字符"/>
    <w:link w:val="a7"/>
    <w:uiPriority w:val="99"/>
    <w:rPr>
      <w:kern w:val="2"/>
      <w:sz w:val="18"/>
      <w:szCs w:val="18"/>
    </w:rPr>
  </w:style>
  <w:style w:type="character" w:styleId="a8">
    <w:name w:val="annotation reference"/>
    <w:semiHidden/>
    <w:rPr>
      <w:i/>
      <w:iCs/>
      <w:color w:val="993366"/>
      <w:szCs w:val="21"/>
    </w:rPr>
  </w:style>
  <w:style w:type="character" w:customStyle="1" w:styleId="a9">
    <w:name w:val="批注文字 字符"/>
    <w:link w:val="aa"/>
    <w:semiHidden/>
    <w:rPr>
      <w:i/>
      <w:iCs/>
      <w:color w:val="0000FF"/>
      <w:kern w:val="2"/>
      <w:sz w:val="21"/>
    </w:rPr>
  </w:style>
  <w:style w:type="character" w:styleId="ab">
    <w:name w:val="Hyperlink"/>
    <w:uiPriority w:val="99"/>
    <w:rPr>
      <w:color w:val="0000FF"/>
      <w:u w:val="single"/>
    </w:rPr>
  </w:style>
  <w:style w:type="character" w:customStyle="1" w:styleId="40">
    <w:name w:val="标题 4 字符"/>
    <w:link w:val="4"/>
    <w:rPr>
      <w:rFonts w:ascii="Arial" w:eastAsia="黑体" w:hAnsi="Arial"/>
      <w:b/>
      <w:bCs/>
      <w:kern w:val="2"/>
      <w:sz w:val="28"/>
      <w:szCs w:val="2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 Indent"/>
    <w:basedOn w:val="a"/>
    <w:pPr>
      <w:ind w:firstLineChars="200" w:firstLine="480"/>
    </w:pPr>
    <w:rPr>
      <w:szCs w:val="24"/>
    </w:rPr>
  </w:style>
  <w:style w:type="paragraph" w:styleId="ad">
    <w:name w:val="Normal Indent"/>
    <w:basedOn w:val="a"/>
    <w:pPr>
      <w:ind w:firstLine="425"/>
    </w:pPr>
  </w:style>
  <w:style w:type="paragraph" w:customStyle="1" w:styleId="xl45">
    <w:name w:val="xl45"/>
    <w:basedOn w:val="a"/>
    <w:pPr>
      <w:widowControl/>
      <w:spacing w:before="100" w:beforeAutospacing="1" w:after="100" w:afterAutospacing="1" w:line="240" w:lineRule="auto"/>
      <w:jc w:val="center"/>
      <w:textAlignment w:val="center"/>
    </w:pPr>
    <w:rPr>
      <w:rFonts w:ascii="幼圆" w:eastAsia="幼圆" w:hAnsi="宋体" w:hint="eastAsia"/>
      <w:kern w:val="0"/>
      <w:sz w:val="24"/>
      <w:szCs w:val="24"/>
      <w:lang w:eastAsia="en-US"/>
    </w:rPr>
  </w:style>
  <w:style w:type="paragraph" w:styleId="ae">
    <w:name w:val="annotation subject"/>
    <w:basedOn w:val="aa"/>
    <w:next w:val="aa"/>
    <w:semiHidden/>
    <w:rPr>
      <w:b/>
      <w:bCs/>
    </w:rPr>
  </w:style>
  <w:style w:type="paragraph" w:customStyle="1" w:styleId="xl40">
    <w:name w:val="xl40"/>
    <w:basedOn w:val="a"/>
    <w:pPr>
      <w:widowControl/>
      <w:spacing w:before="100" w:beforeAutospacing="1" w:after="100" w:afterAutospacing="1" w:line="240" w:lineRule="auto"/>
      <w:jc w:val="center"/>
      <w:textAlignment w:val="top"/>
    </w:pPr>
    <w:rPr>
      <w:rFonts w:ascii="黑体" w:eastAsia="黑体" w:hAnsi="宋体" w:hint="eastAsia"/>
      <w:kern w:val="0"/>
      <w:sz w:val="36"/>
      <w:szCs w:val="36"/>
      <w:lang w:eastAsia="en-US"/>
    </w:rPr>
  </w:style>
  <w:style w:type="paragraph" w:customStyle="1" w:styleId="xl26">
    <w:name w:val="xl26"/>
    <w:basedOn w:val="a"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Courier New" w:hAnsi="Courier New" w:cs="Courier New"/>
      <w:kern w:val="0"/>
      <w:sz w:val="24"/>
      <w:szCs w:val="24"/>
      <w:lang w:eastAsia="en-US"/>
    </w:rPr>
  </w:style>
  <w:style w:type="paragraph" w:styleId="a7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text"/>
    <w:basedOn w:val="a"/>
    <w:link w:val="a9"/>
    <w:semiHidden/>
    <w:pPr>
      <w:ind w:firstLine="420"/>
      <w:jc w:val="left"/>
    </w:pPr>
    <w:rPr>
      <w:i/>
      <w:iCs/>
      <w:color w:val="0000FF"/>
    </w:rPr>
  </w:style>
  <w:style w:type="paragraph" w:styleId="21">
    <w:name w:val="Body Text 2"/>
    <w:basedOn w:val="a"/>
    <w:pPr>
      <w:widowControl/>
      <w:autoSpaceDE w:val="0"/>
      <w:autoSpaceDN w:val="0"/>
      <w:spacing w:after="120" w:line="240" w:lineRule="auto"/>
      <w:jc w:val="left"/>
    </w:pPr>
    <w:rPr>
      <w:kern w:val="0"/>
      <w:sz w:val="20"/>
    </w:rPr>
  </w:style>
  <w:style w:type="paragraph" w:styleId="TOC1">
    <w:name w:val="toc 1"/>
    <w:basedOn w:val="a"/>
    <w:next w:val="a"/>
    <w:uiPriority w:val="39"/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f">
    <w:name w:val="Title"/>
    <w:basedOn w:val="a"/>
    <w:qFormat/>
    <w:pPr>
      <w:widowControl/>
      <w:shd w:val="pct30" w:color="auto" w:fill="auto"/>
      <w:autoSpaceDE w:val="0"/>
      <w:autoSpaceDN w:val="0"/>
      <w:spacing w:line="240" w:lineRule="auto"/>
      <w:jc w:val="center"/>
    </w:pPr>
    <w:rPr>
      <w:b/>
      <w:bCs/>
      <w:kern w:val="0"/>
      <w:sz w:val="28"/>
      <w:szCs w:val="28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f0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MyWorkSpace\&#23454;&#35757;&#39033;&#30446;\Template\&#35814;&#32454;&#35774;&#35745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TotalTime>3</TotalTime>
  <Pages>3</Pages>
  <Words>16899</Words>
  <Characters>18759</Characters>
  <Application>Microsoft Office Word</Application>
  <DocSecurity>0</DocSecurity>
  <Lines>1103</Lines>
  <Paragraphs>1426</Paragraphs>
  <ScaleCrop>false</ScaleCrop>
  <Company>沈阳东软软件股份有限公司</Company>
  <LinksUpToDate>false</LinksUpToDate>
  <CharactersWithSpaces>34232</CharactersWithSpaces>
  <SharedDoc>false</SharedDoc>
  <HLinks>
    <vt:vector size="78" baseType="variant"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_Toc182323082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_Toc182323081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_Toc182323080</vt:lpwstr>
      </vt:variant>
      <vt:variant>
        <vt:i4>1572913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_Toc182323079</vt:lpwstr>
      </vt:variant>
      <vt:variant>
        <vt:i4>1572913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_Toc182323078</vt:lpwstr>
      </vt:variant>
      <vt:variant>
        <vt:i4>1572913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_Toc182323077</vt:lpwstr>
      </vt:variant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_Toc182323076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_Toc182323075</vt:lpwstr>
      </vt:variant>
      <vt:variant>
        <vt:i4>1572913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_Toc182323074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_Toc182323073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_Toc182323072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_Toc182323071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_Toc182323070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东软-王悦</dc:creator>
  <cp:keywords/>
  <dc:description/>
  <cp:lastModifiedBy>兆涵 戎</cp:lastModifiedBy>
  <cp:revision>2</cp:revision>
  <dcterms:created xsi:type="dcterms:W3CDTF">2026-06-16T08:39:00Z</dcterms:created>
  <dcterms:modified xsi:type="dcterms:W3CDTF">2026-06-16T08:39:00Z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